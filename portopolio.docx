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796" w:tblpY="2775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RPr="00810B58" w14:paraId="493E841F" w14:textId="77777777" w:rsidTr="00AF300E">
        <w:trPr>
          <w:trHeight w:val="2730"/>
        </w:trPr>
        <w:tc>
          <w:tcPr>
            <w:tcW w:w="10230" w:type="dxa"/>
          </w:tcPr>
          <w:p w14:paraId="5D3BDE6D" w14:textId="0C6FEAD7" w:rsidR="00D16C4E" w:rsidRPr="00810B58" w:rsidRDefault="00D16C4E" w:rsidP="00BD4D0A">
            <w:pPr>
              <w:pStyle w:val="Heading1"/>
              <w:framePr w:hSpace="0" w:wrap="auto" w:vAnchor="margin" w:xAlign="left" w:yAlign="inline"/>
              <w:rPr>
                <w:color w:val="auto"/>
              </w:rPr>
            </w:pPr>
            <w:r w:rsidRPr="00810B58">
              <w:rPr>
                <w:color w:val="auto"/>
              </w:rPr>
              <w:t>P</w:t>
            </w:r>
            <w:r w:rsidR="00BD4D0A">
              <w:rPr>
                <w:color w:val="auto"/>
              </w:rPr>
              <w:t>o</w:t>
            </w:r>
            <w:r w:rsidRPr="00810B58">
              <w:rPr>
                <w:color w:val="auto"/>
              </w:rPr>
              <w:t>RTOFOLIO</w:t>
            </w:r>
          </w:p>
          <w:p w14:paraId="3ED376E2" w14:textId="59B5C9BD" w:rsidR="00EB56EE" w:rsidRPr="00810B58" w:rsidRDefault="00EB56EE" w:rsidP="00EB56EE">
            <w:pPr>
              <w:rPr>
                <w:color w:val="auto"/>
              </w:rPr>
            </w:pPr>
          </w:p>
          <w:p w14:paraId="674AE6C8" w14:textId="786ABC16" w:rsidR="00EB56EE" w:rsidRPr="00810B58" w:rsidRDefault="00EB56EE" w:rsidP="00EB56EE">
            <w:pPr>
              <w:rPr>
                <w:color w:val="auto"/>
              </w:rPr>
            </w:pPr>
          </w:p>
          <w:p w14:paraId="554E501C" w14:textId="57BD7EC2" w:rsidR="00EB56EE" w:rsidRPr="00810B58" w:rsidRDefault="00EB56EE" w:rsidP="00EB56EE">
            <w:pPr>
              <w:rPr>
                <w:color w:val="auto"/>
              </w:rPr>
            </w:pPr>
          </w:p>
          <w:p w14:paraId="63901F7A" w14:textId="102CA353" w:rsidR="00EB56EE" w:rsidRPr="00810B58" w:rsidRDefault="00EB56EE" w:rsidP="00EB56EE">
            <w:pPr>
              <w:jc w:val="center"/>
              <w:rPr>
                <w:color w:val="auto"/>
                <w:sz w:val="54"/>
                <w:szCs w:val="48"/>
              </w:rPr>
            </w:pPr>
            <w:r w:rsidRPr="00810B58">
              <w:rPr>
                <w:color w:val="auto"/>
                <w:sz w:val="54"/>
                <w:szCs w:val="48"/>
              </w:rPr>
              <w:t>PRAMUKA PENGGALANG GARUDA</w:t>
            </w:r>
          </w:p>
          <w:p w14:paraId="2B147040" w14:textId="16EB9B34" w:rsidR="00EB56EE" w:rsidRPr="00810B58" w:rsidRDefault="00EB56EE" w:rsidP="00EB56EE">
            <w:pPr>
              <w:jc w:val="center"/>
              <w:rPr>
                <w:color w:val="auto"/>
                <w:sz w:val="54"/>
                <w:szCs w:val="48"/>
              </w:rPr>
            </w:pPr>
            <w:r w:rsidRPr="00810B58">
              <w:rPr>
                <w:color w:val="auto"/>
                <w:sz w:val="54"/>
                <w:szCs w:val="48"/>
              </w:rPr>
              <w:t xml:space="preserve">SMP NEGERI 1 </w:t>
            </w:r>
            <w:proofErr w:type="spellStart"/>
            <w:r w:rsidR="000664EE">
              <w:rPr>
                <w:color w:val="auto"/>
                <w:sz w:val="54"/>
                <w:szCs w:val="48"/>
              </w:rPr>
              <w:t>SINDang</w:t>
            </w:r>
            <w:proofErr w:type="spellEnd"/>
          </w:p>
          <w:p w14:paraId="0B9AB5D6" w14:textId="0A1049D0" w:rsidR="00AF300E" w:rsidRPr="00810B58" w:rsidRDefault="006F7FC9" w:rsidP="00EB56EE">
            <w:pPr>
              <w:pStyle w:val="Heading1"/>
              <w:framePr w:hSpace="0" w:wrap="auto" w:vAnchor="margin" w:xAlign="left" w:yAlign="inline"/>
              <w:rPr>
                <w:color w:val="auto"/>
              </w:rPr>
            </w:pPr>
            <w:r w:rsidRPr="00810B58">
              <w:rPr>
                <w:noProof/>
                <w:color w:val="auto"/>
                <w:lang w:val="en-ID" w:eastAsia="en-ID"/>
              </w:rPr>
              <w:drawing>
                <wp:anchor distT="0" distB="0" distL="114300" distR="114300" simplePos="0" relativeHeight="251660288" behindDoc="1" locked="0" layoutInCell="1" allowOverlap="1" wp14:anchorId="1685BB11" wp14:editId="6761666F">
                  <wp:simplePos x="0" y="0"/>
                  <wp:positionH relativeFrom="column">
                    <wp:posOffset>4020185</wp:posOffset>
                  </wp:positionH>
                  <wp:positionV relativeFrom="paragraph">
                    <wp:posOffset>66675</wp:posOffset>
                  </wp:positionV>
                  <wp:extent cx="794385" cy="1371600"/>
                  <wp:effectExtent l="0" t="0" r="5715" b="0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294A" w:rsidRPr="00810B58">
              <w:rPr>
                <w:noProof/>
                <w:color w:val="auto"/>
                <w:lang w:val="en-ID" w:eastAsia="en-ID"/>
              </w:rPr>
              <w:drawing>
                <wp:anchor distT="0" distB="0" distL="114300" distR="114300" simplePos="0" relativeHeight="251659264" behindDoc="1" locked="0" layoutInCell="1" allowOverlap="1" wp14:anchorId="544A1B5B" wp14:editId="2DEC5F2B">
                  <wp:simplePos x="0" y="0"/>
                  <wp:positionH relativeFrom="column">
                    <wp:posOffset>1809061</wp:posOffset>
                  </wp:positionH>
                  <wp:positionV relativeFrom="paragraph">
                    <wp:posOffset>192405</wp:posOffset>
                  </wp:positionV>
                  <wp:extent cx="654493" cy="1245140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493" cy="124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pPr w:leftFromText="180" w:rightFromText="180" w:vertAnchor="text" w:tblpX="796" w:tblpY="7590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AF300E" w:rsidRPr="00810B58" w14:paraId="3E8192C1" w14:textId="77777777" w:rsidTr="00AF300E">
        <w:trPr>
          <w:trHeight w:val="1445"/>
        </w:trPr>
        <w:tc>
          <w:tcPr>
            <w:tcW w:w="10228" w:type="dxa"/>
          </w:tcPr>
          <w:p w14:paraId="7E5F7EA0" w14:textId="0B98D6B5" w:rsidR="00AF300E" w:rsidRPr="00810B58" w:rsidRDefault="00AF300E" w:rsidP="00AF300E">
            <w:pPr>
              <w:spacing w:after="100"/>
              <w:jc w:val="center"/>
              <w:rPr>
                <w:color w:val="auto"/>
              </w:rPr>
            </w:pPr>
          </w:p>
          <w:p w14:paraId="78891899" w14:textId="22A02D28" w:rsidR="00AF300E" w:rsidRPr="00810B58" w:rsidRDefault="00AF300E" w:rsidP="00EB56EE">
            <w:pPr>
              <w:jc w:val="center"/>
              <w:rPr>
                <w:color w:val="auto"/>
              </w:rPr>
            </w:pPr>
          </w:p>
        </w:tc>
      </w:tr>
      <w:tr w:rsidR="00AF300E" w:rsidRPr="00810B58" w14:paraId="37372746" w14:textId="77777777" w:rsidTr="00AF300E">
        <w:trPr>
          <w:trHeight w:val="1890"/>
        </w:trPr>
        <w:tc>
          <w:tcPr>
            <w:tcW w:w="10228" w:type="dxa"/>
          </w:tcPr>
          <w:p w14:paraId="0BE7C29E" w14:textId="7A6ACFAD" w:rsidR="00AF300E" w:rsidRPr="00810B58" w:rsidRDefault="00AF300E" w:rsidP="00AF300E">
            <w:pPr>
              <w:spacing w:after="100"/>
              <w:jc w:val="center"/>
              <w:rPr>
                <w:color w:val="auto"/>
              </w:rPr>
            </w:pPr>
          </w:p>
          <w:p w14:paraId="3F200B48" w14:textId="04EADB65" w:rsidR="00AF300E" w:rsidRPr="00810B58" w:rsidRDefault="00EB56EE" w:rsidP="00AF300E">
            <w:pPr>
              <w:spacing w:after="100"/>
              <w:jc w:val="center"/>
              <w:rPr>
                <w:color w:val="auto"/>
              </w:rPr>
            </w:pPr>
            <w:proofErr w:type="spellStart"/>
            <w:r w:rsidRPr="00810B58">
              <w:rPr>
                <w:color w:val="auto"/>
              </w:rPr>
              <w:t>Diajukan</w:t>
            </w:r>
            <w:proofErr w:type="spellEnd"/>
            <w:r w:rsidRPr="00810B58">
              <w:rPr>
                <w:color w:val="auto"/>
              </w:rPr>
              <w:t xml:space="preserve"> </w:t>
            </w:r>
            <w:proofErr w:type="spellStart"/>
            <w:r w:rsidRPr="00810B58">
              <w:rPr>
                <w:color w:val="auto"/>
              </w:rPr>
              <w:t>Untuk</w:t>
            </w:r>
            <w:proofErr w:type="spellEnd"/>
            <w:r w:rsidRPr="00810B58">
              <w:rPr>
                <w:color w:val="auto"/>
              </w:rPr>
              <w:t xml:space="preserve"> </w:t>
            </w:r>
            <w:proofErr w:type="spellStart"/>
            <w:r w:rsidRPr="00810B58">
              <w:rPr>
                <w:color w:val="auto"/>
              </w:rPr>
              <w:t>Memenuhi</w:t>
            </w:r>
            <w:proofErr w:type="spellEnd"/>
            <w:r w:rsidRPr="00810B58">
              <w:rPr>
                <w:color w:val="auto"/>
              </w:rPr>
              <w:t xml:space="preserve"> </w:t>
            </w:r>
            <w:proofErr w:type="spellStart"/>
            <w:r w:rsidRPr="00810B58">
              <w:rPr>
                <w:color w:val="auto"/>
              </w:rPr>
              <w:t>Syarat</w:t>
            </w:r>
            <w:proofErr w:type="spellEnd"/>
            <w:r w:rsidRPr="00810B58">
              <w:rPr>
                <w:color w:val="auto"/>
              </w:rPr>
              <w:t xml:space="preserve"> </w:t>
            </w:r>
            <w:proofErr w:type="spellStart"/>
            <w:r w:rsidRPr="00810B58">
              <w:rPr>
                <w:color w:val="auto"/>
              </w:rPr>
              <w:t>Menjadi</w:t>
            </w:r>
            <w:proofErr w:type="spellEnd"/>
          </w:p>
          <w:p w14:paraId="1F343071" w14:textId="35E3A1BC" w:rsidR="00EB56EE" w:rsidRPr="00810B58" w:rsidRDefault="00EB56EE" w:rsidP="00AF300E">
            <w:pPr>
              <w:spacing w:after="100"/>
              <w:jc w:val="center"/>
              <w:rPr>
                <w:color w:val="auto"/>
              </w:rPr>
            </w:pPr>
            <w:proofErr w:type="spellStart"/>
            <w:r w:rsidRPr="00810B58">
              <w:rPr>
                <w:color w:val="auto"/>
              </w:rPr>
              <w:t>Pramuka</w:t>
            </w:r>
            <w:proofErr w:type="spellEnd"/>
            <w:r w:rsidRPr="00810B58">
              <w:rPr>
                <w:color w:val="auto"/>
              </w:rPr>
              <w:t xml:space="preserve"> </w:t>
            </w:r>
            <w:proofErr w:type="spellStart"/>
            <w:r w:rsidRPr="00810B58">
              <w:rPr>
                <w:color w:val="auto"/>
              </w:rPr>
              <w:t>Penggalang</w:t>
            </w:r>
            <w:proofErr w:type="spellEnd"/>
            <w:r w:rsidRPr="00810B58">
              <w:rPr>
                <w:color w:val="auto"/>
              </w:rPr>
              <w:t xml:space="preserve"> Garuda </w:t>
            </w:r>
            <w:proofErr w:type="spellStart"/>
            <w:r w:rsidRPr="00810B58">
              <w:rPr>
                <w:color w:val="auto"/>
              </w:rPr>
              <w:t>Tahun</w:t>
            </w:r>
            <w:proofErr w:type="spellEnd"/>
            <w:r w:rsidRPr="00810B58">
              <w:rPr>
                <w:color w:val="auto"/>
              </w:rPr>
              <w:t xml:space="preserve"> 202</w:t>
            </w:r>
            <w:r w:rsidR="002D5415">
              <w:rPr>
                <w:color w:val="auto"/>
              </w:rPr>
              <w:t>5</w:t>
            </w:r>
          </w:p>
          <w:p w14:paraId="33156E4F" w14:textId="28DFB839" w:rsidR="00EB56EE" w:rsidRPr="00810B58" w:rsidRDefault="00EB56EE" w:rsidP="00EB56EE">
            <w:pPr>
              <w:spacing w:after="100"/>
              <w:ind w:left="0"/>
              <w:rPr>
                <w:color w:val="auto"/>
              </w:rPr>
            </w:pPr>
          </w:p>
          <w:p w14:paraId="0256235B" w14:textId="1F9D1D47" w:rsidR="00EB56EE" w:rsidRPr="00810B58" w:rsidRDefault="00EB56EE" w:rsidP="00EB56EE">
            <w:pPr>
              <w:spacing w:after="100"/>
              <w:ind w:left="0"/>
              <w:rPr>
                <w:color w:val="auto"/>
              </w:rPr>
            </w:pPr>
          </w:p>
          <w:p w14:paraId="6836C3B3" w14:textId="77777777" w:rsidR="00EB56EE" w:rsidRPr="00810B58" w:rsidRDefault="00EB56EE" w:rsidP="00EB56EE">
            <w:pPr>
              <w:spacing w:after="100"/>
              <w:ind w:left="0"/>
              <w:rPr>
                <w:color w:val="auto"/>
              </w:rPr>
            </w:pPr>
          </w:p>
          <w:p w14:paraId="6BC87679" w14:textId="17AB3AB7" w:rsidR="00EB56EE" w:rsidRDefault="00EB56EE" w:rsidP="00EB56EE">
            <w:pPr>
              <w:spacing w:after="100"/>
              <w:ind w:left="0"/>
              <w:jc w:val="center"/>
              <w:rPr>
                <w:color w:val="auto"/>
              </w:rPr>
            </w:pPr>
            <w:proofErr w:type="spellStart"/>
            <w:r w:rsidRPr="00810B58">
              <w:rPr>
                <w:color w:val="auto"/>
              </w:rPr>
              <w:t>Disusun</w:t>
            </w:r>
            <w:proofErr w:type="spellEnd"/>
            <w:r w:rsidRPr="00810B58">
              <w:rPr>
                <w:color w:val="auto"/>
              </w:rPr>
              <w:t xml:space="preserve"> Oleh:</w:t>
            </w:r>
          </w:p>
          <w:p w14:paraId="7A4E1AA7" w14:textId="77777777" w:rsidR="002D1DAA" w:rsidRPr="00810B58" w:rsidRDefault="002D1DAA" w:rsidP="00EB56EE">
            <w:pPr>
              <w:spacing w:after="100"/>
              <w:ind w:left="0"/>
              <w:jc w:val="center"/>
              <w:rPr>
                <w:color w:val="auto"/>
              </w:rPr>
            </w:pPr>
          </w:p>
          <w:p w14:paraId="21659136" w14:textId="38144D34" w:rsidR="00EB56EE" w:rsidRPr="00810B58" w:rsidRDefault="002D1DAA" w:rsidP="00EB56EE">
            <w:pPr>
              <w:spacing w:after="100"/>
              <w:ind w:left="0"/>
              <w:jc w:val="center"/>
              <w:rPr>
                <w:color w:val="auto"/>
              </w:rPr>
            </w:pPr>
            <w:r>
              <w:rPr>
                <w:color w:val="auto"/>
              </w:rPr>
              <w:t>…………………….</w:t>
            </w:r>
          </w:p>
          <w:p w14:paraId="732ED549" w14:textId="66B9480E" w:rsidR="00EB56EE" w:rsidRPr="00810B58" w:rsidRDefault="00EB56EE" w:rsidP="00EB56EE">
            <w:pPr>
              <w:spacing w:after="100"/>
              <w:ind w:left="0"/>
              <w:jc w:val="center"/>
              <w:rPr>
                <w:color w:val="auto"/>
              </w:rPr>
            </w:pPr>
          </w:p>
          <w:p w14:paraId="6D0E28B6" w14:textId="533CAFF9" w:rsidR="00EB56EE" w:rsidRPr="00810B58" w:rsidRDefault="00EB56EE" w:rsidP="00EB56EE">
            <w:pPr>
              <w:spacing w:after="100"/>
              <w:ind w:left="0"/>
              <w:jc w:val="center"/>
              <w:rPr>
                <w:color w:val="auto"/>
              </w:rPr>
            </w:pPr>
          </w:p>
          <w:p w14:paraId="5A37C5FD" w14:textId="28B34F48" w:rsidR="00EB56EE" w:rsidRPr="00810B58" w:rsidRDefault="00EB56EE" w:rsidP="00EB56EE">
            <w:pPr>
              <w:spacing w:after="100"/>
              <w:ind w:left="0"/>
              <w:jc w:val="center"/>
              <w:rPr>
                <w:color w:val="auto"/>
              </w:rPr>
            </w:pPr>
          </w:p>
          <w:p w14:paraId="01F544DE" w14:textId="395FA59B" w:rsidR="00EB56EE" w:rsidRPr="00810B58" w:rsidRDefault="00EB56EE" w:rsidP="00EB56EE">
            <w:pPr>
              <w:spacing w:after="100"/>
              <w:ind w:left="0"/>
              <w:jc w:val="center"/>
              <w:rPr>
                <w:color w:val="auto"/>
              </w:rPr>
            </w:pPr>
          </w:p>
          <w:p w14:paraId="75579643" w14:textId="0FEFBA99" w:rsidR="00EB56EE" w:rsidRPr="007853BC" w:rsidRDefault="00EB56EE" w:rsidP="007853BC">
            <w:pPr>
              <w:spacing w:after="100"/>
              <w:ind w:left="0"/>
              <w:jc w:val="center"/>
              <w:rPr>
                <w:color w:val="auto"/>
              </w:rPr>
            </w:pPr>
            <w:r w:rsidRPr="00810B58">
              <w:rPr>
                <w:color w:val="auto"/>
                <w:sz w:val="40"/>
                <w:szCs w:val="34"/>
              </w:rPr>
              <w:t>GUGUS DEPAN MAJALENGKA</w:t>
            </w:r>
          </w:p>
          <w:p w14:paraId="70251CA2" w14:textId="31BEF9EB" w:rsidR="00EB56EE" w:rsidRPr="00810B58" w:rsidRDefault="00EB56EE" w:rsidP="00EB56EE">
            <w:pPr>
              <w:spacing w:after="100"/>
              <w:ind w:left="0"/>
              <w:jc w:val="center"/>
              <w:rPr>
                <w:color w:val="auto"/>
                <w:sz w:val="46"/>
                <w:szCs w:val="40"/>
              </w:rPr>
            </w:pPr>
            <w:r w:rsidRPr="00810B58">
              <w:rPr>
                <w:color w:val="auto"/>
                <w:sz w:val="46"/>
                <w:szCs w:val="40"/>
              </w:rPr>
              <w:t xml:space="preserve">PANGKALAN SMP NEGERI 1 </w:t>
            </w:r>
            <w:r w:rsidR="000664EE">
              <w:rPr>
                <w:color w:val="auto"/>
                <w:sz w:val="46"/>
                <w:szCs w:val="40"/>
              </w:rPr>
              <w:t>SINDANG</w:t>
            </w:r>
          </w:p>
          <w:p w14:paraId="117456EB" w14:textId="319AF995" w:rsidR="00EB56EE" w:rsidRPr="00810B58" w:rsidRDefault="00EB56EE" w:rsidP="00EB56EE">
            <w:pPr>
              <w:spacing w:after="100"/>
              <w:ind w:left="0"/>
              <w:jc w:val="center"/>
              <w:rPr>
                <w:color w:val="auto"/>
              </w:rPr>
            </w:pPr>
          </w:p>
        </w:tc>
      </w:tr>
    </w:tbl>
    <w:tbl>
      <w:tblPr>
        <w:tblpPr w:leftFromText="180" w:rightFromText="180" w:vertAnchor="text" w:tblpX="796" w:tblpY="6149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RPr="00810B58" w14:paraId="146C248D" w14:textId="77777777" w:rsidTr="00AF300E">
        <w:trPr>
          <w:trHeight w:val="589"/>
        </w:trPr>
        <w:tc>
          <w:tcPr>
            <w:tcW w:w="10230" w:type="dxa"/>
          </w:tcPr>
          <w:p w14:paraId="59EA8138" w14:textId="1CCF7441" w:rsidR="00AF300E" w:rsidRPr="00810B58" w:rsidRDefault="00AF300E" w:rsidP="00AF300E">
            <w:pPr>
              <w:pStyle w:val="Heading3"/>
              <w:framePr w:hSpace="0" w:wrap="auto" w:vAnchor="margin" w:xAlign="left" w:yAlign="inline"/>
              <w:rPr>
                <w:color w:val="auto"/>
              </w:rPr>
            </w:pPr>
          </w:p>
        </w:tc>
      </w:tr>
    </w:tbl>
    <w:tbl>
      <w:tblPr>
        <w:tblpPr w:leftFromText="180" w:rightFromText="180" w:vertAnchor="text" w:tblpX="1339" w:tblpY="-394"/>
        <w:tblW w:w="0" w:type="auto"/>
        <w:tblLook w:val="0000" w:firstRow="0" w:lastRow="0" w:firstColumn="0" w:lastColumn="0" w:noHBand="0" w:noVBand="0"/>
      </w:tblPr>
      <w:tblGrid>
        <w:gridCol w:w="4690"/>
      </w:tblGrid>
      <w:tr w:rsidR="00810B58" w:rsidRPr="00810B58" w14:paraId="1A9DF135" w14:textId="77777777" w:rsidTr="00D16C4E">
        <w:trPr>
          <w:trHeight w:val="2574"/>
        </w:trPr>
        <w:tc>
          <w:tcPr>
            <w:tcW w:w="4690" w:type="dxa"/>
          </w:tcPr>
          <w:p w14:paraId="53AFCED0" w14:textId="77777777" w:rsidR="00D16C4E" w:rsidRPr="00810B58" w:rsidRDefault="00D16C4E" w:rsidP="00D16C4E">
            <w:pPr>
              <w:spacing w:before="0"/>
              <w:ind w:left="0"/>
              <w:rPr>
                <w:color w:val="auto"/>
              </w:rPr>
            </w:pPr>
          </w:p>
        </w:tc>
      </w:tr>
    </w:tbl>
    <w:p w14:paraId="5A9FF78C" w14:textId="08BB5A17" w:rsidR="009F79B9" w:rsidRPr="00810B58" w:rsidRDefault="009F79B9" w:rsidP="005325F0">
      <w:pPr>
        <w:spacing w:before="0"/>
        <w:ind w:left="0"/>
        <w:rPr>
          <w:noProof/>
          <w:color w:val="auto"/>
        </w:rPr>
      </w:pPr>
    </w:p>
    <w:p w14:paraId="17DC0E8B" w14:textId="0CF57EAF" w:rsidR="003A65E9" w:rsidRPr="00810B58" w:rsidRDefault="003A65E9" w:rsidP="005325F0">
      <w:pPr>
        <w:spacing w:before="0"/>
        <w:ind w:left="0"/>
        <w:rPr>
          <w:color w:val="auto"/>
        </w:rPr>
        <w:sectPr w:rsidR="003A65E9" w:rsidRPr="00810B58" w:rsidSect="00D16C4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8722" w:code="10001"/>
          <w:pgMar w:top="0" w:right="0" w:bottom="0" w:left="0" w:header="0" w:footer="0" w:gutter="0"/>
          <w:cols w:space="720"/>
          <w:docGrid w:linePitch="360"/>
        </w:sectPr>
      </w:pPr>
    </w:p>
    <w:p w14:paraId="13C2FB95" w14:textId="1A3DE85C" w:rsidR="00024B92" w:rsidRPr="00810B58" w:rsidRDefault="003A65E9" w:rsidP="003A65E9">
      <w:pPr>
        <w:spacing w:before="0"/>
        <w:ind w:left="0"/>
        <w:jc w:val="center"/>
        <w:rPr>
          <w:color w:val="auto"/>
        </w:rPr>
      </w:pPr>
      <w:r w:rsidRPr="00810B58">
        <w:rPr>
          <w:color w:val="auto"/>
        </w:rPr>
        <w:lastRenderedPageBreak/>
        <w:t>BIODATA PEMILIK</w:t>
      </w:r>
    </w:p>
    <w:p w14:paraId="022FF0D9" w14:textId="08D479B0" w:rsidR="003A65E9" w:rsidRPr="00810B58" w:rsidRDefault="003A65E9" w:rsidP="003A65E9">
      <w:pPr>
        <w:spacing w:before="0"/>
        <w:ind w:left="0"/>
        <w:jc w:val="center"/>
        <w:rPr>
          <w:color w:val="auto"/>
        </w:rPr>
      </w:pPr>
    </w:p>
    <w:p w14:paraId="223E9EAE" w14:textId="5A4D0E42" w:rsidR="00803A02" w:rsidRDefault="00DA1A03" w:rsidP="003A65E9">
      <w:pPr>
        <w:spacing w:before="0"/>
        <w:ind w:left="0"/>
        <w:jc w:val="both"/>
        <w:rPr>
          <w:noProof/>
          <w:color w:val="auto"/>
        </w:rPr>
      </w:pPr>
      <w:r>
        <w:rPr>
          <w:noProof/>
          <w:color w:val="auto"/>
        </w:rPr>
        <w:drawing>
          <wp:anchor distT="0" distB="0" distL="114300" distR="114300" simplePos="0" relativeHeight="251705344" behindDoc="0" locked="0" layoutInCell="1" allowOverlap="1" wp14:anchorId="5F50F94C" wp14:editId="343988B0">
            <wp:simplePos x="0" y="0"/>
            <wp:positionH relativeFrom="column">
              <wp:posOffset>2120265</wp:posOffset>
            </wp:positionH>
            <wp:positionV relativeFrom="paragraph">
              <wp:posOffset>122555</wp:posOffset>
            </wp:positionV>
            <wp:extent cx="1440180" cy="1444625"/>
            <wp:effectExtent l="0" t="0" r="7620" b="3175"/>
            <wp:wrapNone/>
            <wp:docPr id="7672056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05658" name="Picture 767205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6F1ED" w14:textId="23F8B7E3" w:rsidR="003A65E9" w:rsidRPr="00810B58" w:rsidRDefault="003A65E9" w:rsidP="00803A02">
      <w:pPr>
        <w:spacing w:before="0"/>
        <w:ind w:left="0"/>
        <w:jc w:val="center"/>
        <w:rPr>
          <w:color w:val="auto"/>
        </w:rPr>
      </w:pPr>
    </w:p>
    <w:p w14:paraId="3DBB56FF" w14:textId="57054303" w:rsidR="003A65E9" w:rsidRDefault="003A65E9" w:rsidP="003A65E9">
      <w:pPr>
        <w:spacing w:before="0"/>
        <w:ind w:left="0"/>
        <w:jc w:val="both"/>
        <w:rPr>
          <w:color w:val="auto"/>
        </w:rPr>
      </w:pPr>
    </w:p>
    <w:p w14:paraId="30ABF136" w14:textId="77777777" w:rsidR="00DA1A03" w:rsidRDefault="00DA1A03" w:rsidP="003A65E9">
      <w:pPr>
        <w:spacing w:before="0"/>
        <w:ind w:left="0"/>
        <w:jc w:val="both"/>
        <w:rPr>
          <w:color w:val="auto"/>
        </w:rPr>
      </w:pPr>
    </w:p>
    <w:p w14:paraId="02AD21B3" w14:textId="77777777" w:rsidR="00DA1A03" w:rsidRDefault="00DA1A03" w:rsidP="003A65E9">
      <w:pPr>
        <w:spacing w:before="0"/>
        <w:ind w:left="0"/>
        <w:jc w:val="both"/>
        <w:rPr>
          <w:color w:val="auto"/>
        </w:rPr>
      </w:pPr>
    </w:p>
    <w:p w14:paraId="60962E81" w14:textId="77777777" w:rsidR="00DA1A03" w:rsidRDefault="00DA1A03" w:rsidP="003A65E9">
      <w:pPr>
        <w:spacing w:before="0"/>
        <w:ind w:left="0"/>
        <w:jc w:val="both"/>
        <w:rPr>
          <w:color w:val="auto"/>
        </w:rPr>
      </w:pPr>
    </w:p>
    <w:p w14:paraId="49AE43F6" w14:textId="77777777" w:rsidR="00DA1A03" w:rsidRPr="00810B58" w:rsidRDefault="00DA1A03" w:rsidP="003A65E9">
      <w:pPr>
        <w:spacing w:before="0"/>
        <w:ind w:left="0"/>
        <w:jc w:val="both"/>
        <w:rPr>
          <w:color w:val="auto"/>
        </w:rPr>
      </w:pPr>
    </w:p>
    <w:p w14:paraId="7FE8A3C7" w14:textId="3719B330" w:rsidR="003A65E9" w:rsidRPr="00810B58" w:rsidRDefault="003A65E9" w:rsidP="00803A02">
      <w:pPr>
        <w:pStyle w:val="ListParagraph"/>
        <w:numPr>
          <w:ilvl w:val="0"/>
          <w:numId w:val="1"/>
        </w:numPr>
        <w:tabs>
          <w:tab w:val="left" w:pos="426"/>
        </w:tabs>
        <w:spacing w:before="0"/>
        <w:ind w:left="426" w:right="28" w:hanging="426"/>
        <w:jc w:val="both"/>
        <w:rPr>
          <w:color w:val="auto"/>
          <w:sz w:val="25"/>
        </w:rPr>
      </w:pPr>
      <w:proofErr w:type="spellStart"/>
      <w:r w:rsidRPr="00810B58">
        <w:rPr>
          <w:color w:val="auto"/>
          <w:sz w:val="25"/>
        </w:rPr>
        <w:t>Identitas</w:t>
      </w:r>
      <w:proofErr w:type="spellEnd"/>
      <w:r w:rsidRPr="00810B58">
        <w:rPr>
          <w:color w:val="auto"/>
          <w:sz w:val="25"/>
        </w:rPr>
        <w:t xml:space="preserve"> </w:t>
      </w:r>
      <w:proofErr w:type="spellStart"/>
      <w:r w:rsidRPr="00810B58">
        <w:rPr>
          <w:color w:val="auto"/>
          <w:sz w:val="25"/>
        </w:rPr>
        <w:t>Pemilik</w:t>
      </w:r>
      <w:proofErr w:type="spellEnd"/>
    </w:p>
    <w:p w14:paraId="496AA54E" w14:textId="731CE0D5" w:rsidR="00206E4B" w:rsidRPr="00206E4B" w:rsidRDefault="007B30F0" w:rsidP="00206E4B">
      <w:pPr>
        <w:pStyle w:val="ListParagraph"/>
        <w:numPr>
          <w:ilvl w:val="0"/>
          <w:numId w:val="2"/>
        </w:numPr>
        <w:tabs>
          <w:tab w:val="left" w:pos="851"/>
          <w:tab w:val="left" w:pos="3969"/>
          <w:tab w:val="left" w:pos="4111"/>
        </w:tabs>
        <w:spacing w:before="0"/>
        <w:ind w:left="851" w:right="28" w:hanging="425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Nama </w:t>
      </w:r>
      <w:proofErr w:type="spellStart"/>
      <w:r w:rsidRPr="00810B58">
        <w:rPr>
          <w:b w:val="0"/>
          <w:bCs w:val="0"/>
          <w:color w:val="auto"/>
          <w:sz w:val="25"/>
        </w:rPr>
        <w:t>Lengkap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24FE3643" w14:textId="0EBC7123" w:rsidR="007B30F0" w:rsidRPr="00810B58" w:rsidRDefault="007B30F0" w:rsidP="00803A02">
      <w:pPr>
        <w:pStyle w:val="ListParagraph"/>
        <w:numPr>
          <w:ilvl w:val="0"/>
          <w:numId w:val="2"/>
        </w:numPr>
        <w:tabs>
          <w:tab w:val="left" w:pos="851"/>
          <w:tab w:val="left" w:pos="3969"/>
          <w:tab w:val="left" w:pos="4111"/>
        </w:tabs>
        <w:spacing w:before="0"/>
        <w:ind w:left="851" w:right="28" w:hanging="425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Jenis </w:t>
      </w:r>
      <w:proofErr w:type="spellStart"/>
      <w:r w:rsidRPr="00810B58">
        <w:rPr>
          <w:b w:val="0"/>
          <w:bCs w:val="0"/>
          <w:color w:val="auto"/>
          <w:sz w:val="25"/>
        </w:rPr>
        <w:t>Kelamin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6C3DF048" w14:textId="6E4D14FE" w:rsidR="007B30F0" w:rsidRPr="00810B58" w:rsidRDefault="007B30F0" w:rsidP="00803A02">
      <w:pPr>
        <w:pStyle w:val="ListParagraph"/>
        <w:numPr>
          <w:ilvl w:val="0"/>
          <w:numId w:val="2"/>
        </w:numPr>
        <w:tabs>
          <w:tab w:val="left" w:pos="851"/>
          <w:tab w:val="left" w:pos="3969"/>
          <w:tab w:val="left" w:pos="4111"/>
        </w:tabs>
        <w:spacing w:before="0"/>
        <w:ind w:left="851" w:right="28" w:hanging="425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>NTA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6FF3BE06" w14:textId="3679ADF3" w:rsidR="007B30F0" w:rsidRPr="00810B58" w:rsidRDefault="007B30F0" w:rsidP="00803A02">
      <w:pPr>
        <w:pStyle w:val="ListParagraph"/>
        <w:numPr>
          <w:ilvl w:val="0"/>
          <w:numId w:val="2"/>
        </w:numPr>
        <w:tabs>
          <w:tab w:val="left" w:pos="851"/>
          <w:tab w:val="left" w:pos="3969"/>
          <w:tab w:val="left" w:pos="4111"/>
        </w:tabs>
        <w:spacing w:before="0"/>
        <w:ind w:left="851" w:right="28" w:hanging="425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Tempat</w:t>
      </w:r>
      <w:proofErr w:type="spellEnd"/>
      <w:r w:rsidRPr="00810B58">
        <w:rPr>
          <w:b w:val="0"/>
          <w:bCs w:val="0"/>
          <w:color w:val="auto"/>
          <w:sz w:val="25"/>
        </w:rPr>
        <w:t xml:space="preserve">, </w:t>
      </w:r>
      <w:proofErr w:type="spellStart"/>
      <w:r w:rsidRPr="00810B58">
        <w:rPr>
          <w:b w:val="0"/>
          <w:bCs w:val="0"/>
          <w:color w:val="auto"/>
          <w:sz w:val="25"/>
        </w:rPr>
        <w:t>Tgl</w:t>
      </w:r>
      <w:proofErr w:type="spellEnd"/>
      <w:r w:rsidRPr="00810B58">
        <w:rPr>
          <w:b w:val="0"/>
          <w:bCs w:val="0"/>
          <w:color w:val="auto"/>
          <w:sz w:val="25"/>
        </w:rPr>
        <w:t>. Lahir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65B5D48A" w14:textId="1B263AD4" w:rsidR="007B30F0" w:rsidRPr="00810B58" w:rsidRDefault="007B30F0" w:rsidP="00803A02">
      <w:pPr>
        <w:pStyle w:val="ListParagraph"/>
        <w:numPr>
          <w:ilvl w:val="0"/>
          <w:numId w:val="2"/>
        </w:numPr>
        <w:tabs>
          <w:tab w:val="left" w:pos="851"/>
          <w:tab w:val="left" w:pos="3969"/>
          <w:tab w:val="left" w:pos="4111"/>
        </w:tabs>
        <w:spacing w:before="0"/>
        <w:ind w:left="851" w:right="28" w:hanging="425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>Agama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7598134F" w14:textId="398A521C" w:rsidR="007B30F0" w:rsidRPr="00810B58" w:rsidRDefault="007B30F0" w:rsidP="00803A02">
      <w:pPr>
        <w:pStyle w:val="ListParagraph"/>
        <w:numPr>
          <w:ilvl w:val="0"/>
          <w:numId w:val="2"/>
        </w:numPr>
        <w:tabs>
          <w:tab w:val="left" w:pos="851"/>
          <w:tab w:val="left" w:pos="3969"/>
          <w:tab w:val="left" w:pos="4111"/>
        </w:tabs>
        <w:spacing w:before="0"/>
        <w:ind w:left="851" w:right="28" w:hanging="425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Golongan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Keanggotaan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6AF0DF2D" w14:textId="2D86BF32" w:rsidR="00A05DA8" w:rsidRDefault="007B30F0" w:rsidP="00803A02">
      <w:pPr>
        <w:pStyle w:val="ListParagraph"/>
        <w:numPr>
          <w:ilvl w:val="0"/>
          <w:numId w:val="2"/>
        </w:numPr>
        <w:tabs>
          <w:tab w:val="left" w:pos="851"/>
          <w:tab w:val="left" w:pos="3969"/>
          <w:tab w:val="left" w:pos="4111"/>
        </w:tabs>
        <w:spacing w:before="0"/>
        <w:ind w:left="851" w:right="28" w:hanging="425"/>
        <w:jc w:val="both"/>
        <w:rPr>
          <w:b w:val="0"/>
          <w:bCs w:val="0"/>
          <w:color w:val="auto"/>
          <w:sz w:val="25"/>
        </w:rPr>
      </w:pPr>
      <w:r w:rsidRPr="00A05DA8">
        <w:rPr>
          <w:b w:val="0"/>
          <w:bCs w:val="0"/>
          <w:color w:val="auto"/>
          <w:sz w:val="25"/>
        </w:rPr>
        <w:t>Alamat Rumah</w:t>
      </w:r>
      <w:r w:rsidRPr="00A05DA8">
        <w:rPr>
          <w:b w:val="0"/>
          <w:bCs w:val="0"/>
          <w:color w:val="auto"/>
          <w:sz w:val="25"/>
        </w:rPr>
        <w:tab/>
        <w:t>:</w:t>
      </w:r>
      <w:r w:rsidRPr="00A05DA8">
        <w:rPr>
          <w:b w:val="0"/>
          <w:bCs w:val="0"/>
          <w:color w:val="auto"/>
          <w:sz w:val="25"/>
        </w:rPr>
        <w:tab/>
      </w:r>
    </w:p>
    <w:p w14:paraId="6F88A8E7" w14:textId="47CA89C1" w:rsidR="007B30F0" w:rsidRPr="00810B58" w:rsidRDefault="00A05DA8" w:rsidP="00A05DA8">
      <w:pPr>
        <w:tabs>
          <w:tab w:val="left" w:pos="851"/>
          <w:tab w:val="left" w:pos="3969"/>
          <w:tab w:val="left" w:pos="4111"/>
        </w:tabs>
        <w:spacing w:before="0"/>
        <w:ind w:left="786" w:right="28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</w:p>
    <w:p w14:paraId="1EEB8B85" w14:textId="77777777" w:rsidR="007B30F0" w:rsidRPr="00810B58" w:rsidRDefault="007B30F0" w:rsidP="00803A02">
      <w:pPr>
        <w:pStyle w:val="ListParagraph"/>
        <w:tabs>
          <w:tab w:val="left" w:pos="851"/>
          <w:tab w:val="left" w:pos="4253"/>
          <w:tab w:val="left" w:pos="4395"/>
        </w:tabs>
        <w:spacing w:before="0"/>
        <w:ind w:left="851" w:right="28"/>
        <w:jc w:val="both"/>
        <w:rPr>
          <w:b w:val="0"/>
          <w:bCs w:val="0"/>
          <w:color w:val="auto"/>
          <w:sz w:val="25"/>
        </w:rPr>
      </w:pPr>
    </w:p>
    <w:p w14:paraId="0634DFB9" w14:textId="77777777" w:rsidR="007B30F0" w:rsidRPr="00810B58" w:rsidRDefault="007B30F0" w:rsidP="00803A02">
      <w:pPr>
        <w:pStyle w:val="ListParagraph"/>
        <w:tabs>
          <w:tab w:val="left" w:pos="851"/>
          <w:tab w:val="left" w:pos="4253"/>
          <w:tab w:val="left" w:pos="4395"/>
        </w:tabs>
        <w:spacing w:before="0"/>
        <w:ind w:left="851" w:right="28"/>
        <w:jc w:val="both"/>
        <w:rPr>
          <w:b w:val="0"/>
          <w:bCs w:val="0"/>
          <w:color w:val="auto"/>
          <w:sz w:val="25"/>
        </w:rPr>
      </w:pPr>
    </w:p>
    <w:p w14:paraId="07B98AFC" w14:textId="5F4AB42B" w:rsidR="003A65E9" w:rsidRPr="00810B58" w:rsidRDefault="003A65E9" w:rsidP="00803A02">
      <w:pPr>
        <w:pStyle w:val="ListParagraph"/>
        <w:numPr>
          <w:ilvl w:val="0"/>
          <w:numId w:val="1"/>
        </w:numPr>
        <w:tabs>
          <w:tab w:val="left" w:pos="426"/>
        </w:tabs>
        <w:spacing w:before="0"/>
        <w:ind w:left="426" w:right="28" w:hanging="426"/>
        <w:jc w:val="both"/>
        <w:rPr>
          <w:color w:val="auto"/>
          <w:sz w:val="25"/>
        </w:rPr>
      </w:pPr>
      <w:proofErr w:type="spellStart"/>
      <w:r w:rsidRPr="00810B58">
        <w:rPr>
          <w:color w:val="auto"/>
          <w:sz w:val="25"/>
        </w:rPr>
        <w:t>Identitas</w:t>
      </w:r>
      <w:proofErr w:type="spellEnd"/>
      <w:r w:rsidRPr="00810B58">
        <w:rPr>
          <w:color w:val="auto"/>
          <w:sz w:val="25"/>
        </w:rPr>
        <w:t xml:space="preserve"> </w:t>
      </w:r>
      <w:proofErr w:type="spellStart"/>
      <w:r w:rsidRPr="00810B58">
        <w:rPr>
          <w:color w:val="auto"/>
          <w:sz w:val="25"/>
        </w:rPr>
        <w:t>Pangkalan</w:t>
      </w:r>
      <w:proofErr w:type="spellEnd"/>
    </w:p>
    <w:p w14:paraId="18B0782A" w14:textId="312F2FDB" w:rsidR="007B30F0" w:rsidRPr="00810B58" w:rsidRDefault="007B30F0" w:rsidP="00803A02">
      <w:pPr>
        <w:pStyle w:val="ListParagraph"/>
        <w:numPr>
          <w:ilvl w:val="0"/>
          <w:numId w:val="3"/>
        </w:numPr>
        <w:tabs>
          <w:tab w:val="left" w:pos="851"/>
          <w:tab w:val="left" w:pos="3969"/>
          <w:tab w:val="left" w:pos="4111"/>
        </w:tabs>
        <w:spacing w:before="0"/>
        <w:ind w:right="28"/>
        <w:jc w:val="both"/>
        <w:rPr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Gugus </w:t>
      </w:r>
      <w:proofErr w:type="spellStart"/>
      <w:r w:rsidRPr="00810B58">
        <w:rPr>
          <w:b w:val="0"/>
          <w:bCs w:val="0"/>
          <w:color w:val="auto"/>
          <w:sz w:val="25"/>
        </w:rPr>
        <w:t>Depan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2A560A7C" w14:textId="3607DE4D" w:rsidR="007B30F0" w:rsidRPr="00810B58" w:rsidRDefault="007B30F0" w:rsidP="00803A02">
      <w:pPr>
        <w:pStyle w:val="ListParagraph"/>
        <w:numPr>
          <w:ilvl w:val="0"/>
          <w:numId w:val="3"/>
        </w:numPr>
        <w:tabs>
          <w:tab w:val="left" w:pos="851"/>
          <w:tab w:val="left" w:pos="3969"/>
          <w:tab w:val="left" w:pos="4111"/>
        </w:tabs>
        <w:spacing w:before="0"/>
        <w:ind w:right="28"/>
        <w:jc w:val="both"/>
        <w:rPr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Pangkalan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5A8E6852" w14:textId="6180E919" w:rsidR="007B30F0" w:rsidRPr="00060109" w:rsidRDefault="007B30F0" w:rsidP="00803A02">
      <w:pPr>
        <w:pStyle w:val="ListParagraph"/>
        <w:numPr>
          <w:ilvl w:val="0"/>
          <w:numId w:val="3"/>
        </w:numPr>
        <w:tabs>
          <w:tab w:val="left" w:pos="851"/>
          <w:tab w:val="left" w:pos="3969"/>
          <w:tab w:val="left" w:pos="4111"/>
        </w:tabs>
        <w:spacing w:before="0"/>
        <w:ind w:right="28"/>
        <w:jc w:val="both"/>
        <w:rPr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Alamat Gugus </w:t>
      </w:r>
      <w:proofErr w:type="spellStart"/>
      <w:r w:rsidRPr="00810B58">
        <w:rPr>
          <w:b w:val="0"/>
          <w:bCs w:val="0"/>
          <w:color w:val="auto"/>
          <w:sz w:val="25"/>
        </w:rPr>
        <w:t>Depan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06ED815A" w14:textId="1BB31424" w:rsidR="007B30F0" w:rsidRPr="00810B58" w:rsidRDefault="007B30F0" w:rsidP="00803A02">
      <w:pPr>
        <w:pStyle w:val="ListParagraph"/>
        <w:numPr>
          <w:ilvl w:val="0"/>
          <w:numId w:val="3"/>
        </w:numPr>
        <w:tabs>
          <w:tab w:val="left" w:pos="851"/>
          <w:tab w:val="left" w:pos="3969"/>
          <w:tab w:val="left" w:pos="4111"/>
        </w:tabs>
        <w:spacing w:before="0"/>
        <w:ind w:right="28"/>
        <w:jc w:val="both"/>
        <w:rPr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Kwaran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246AE29B" w14:textId="5AA73DDE" w:rsidR="007B30F0" w:rsidRPr="00810B58" w:rsidRDefault="007B30F0" w:rsidP="00803A02">
      <w:pPr>
        <w:pStyle w:val="ListParagraph"/>
        <w:numPr>
          <w:ilvl w:val="0"/>
          <w:numId w:val="3"/>
        </w:numPr>
        <w:tabs>
          <w:tab w:val="left" w:pos="851"/>
          <w:tab w:val="left" w:pos="3969"/>
          <w:tab w:val="left" w:pos="4111"/>
        </w:tabs>
        <w:spacing w:before="0"/>
        <w:ind w:right="28"/>
        <w:jc w:val="both"/>
        <w:rPr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Kwarcab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1C6911B5" w14:textId="33FE303B" w:rsidR="007B30F0" w:rsidRPr="00810B58" w:rsidRDefault="007B30F0" w:rsidP="00803A02">
      <w:pPr>
        <w:pStyle w:val="ListParagraph"/>
        <w:numPr>
          <w:ilvl w:val="0"/>
          <w:numId w:val="3"/>
        </w:numPr>
        <w:tabs>
          <w:tab w:val="left" w:pos="851"/>
          <w:tab w:val="left" w:pos="3969"/>
          <w:tab w:val="left" w:pos="4111"/>
        </w:tabs>
        <w:spacing w:before="0"/>
        <w:ind w:right="28"/>
        <w:jc w:val="both"/>
        <w:rPr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Kwarda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4B2FF967" w14:textId="19E54B1C" w:rsidR="00252658" w:rsidRPr="00810B58" w:rsidRDefault="00252658" w:rsidP="00803A02">
      <w:pPr>
        <w:tabs>
          <w:tab w:val="left" w:pos="851"/>
          <w:tab w:val="left" w:pos="3969"/>
          <w:tab w:val="left" w:pos="4111"/>
        </w:tabs>
        <w:spacing w:before="0"/>
        <w:ind w:right="28"/>
        <w:jc w:val="both"/>
        <w:rPr>
          <w:color w:val="auto"/>
          <w:sz w:val="25"/>
        </w:rPr>
      </w:pPr>
    </w:p>
    <w:p w14:paraId="0C7F264D" w14:textId="04ED0323" w:rsidR="00252658" w:rsidRPr="00810B58" w:rsidRDefault="00252658" w:rsidP="00803A02">
      <w:pPr>
        <w:tabs>
          <w:tab w:val="left" w:pos="851"/>
          <w:tab w:val="left" w:pos="3969"/>
          <w:tab w:val="left" w:pos="4111"/>
        </w:tabs>
        <w:spacing w:before="0"/>
        <w:ind w:right="28"/>
        <w:jc w:val="both"/>
        <w:rPr>
          <w:color w:val="auto"/>
          <w:sz w:val="25"/>
        </w:rPr>
      </w:pPr>
    </w:p>
    <w:p w14:paraId="139DFACF" w14:textId="1EBD63BF" w:rsidR="00252658" w:rsidRPr="00810B58" w:rsidRDefault="00252658" w:rsidP="00803A02">
      <w:pPr>
        <w:tabs>
          <w:tab w:val="left" w:pos="567"/>
          <w:tab w:val="left" w:pos="5529"/>
        </w:tabs>
        <w:spacing w:before="0"/>
        <w:ind w:right="28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ab/>
      </w:r>
      <w:proofErr w:type="spellStart"/>
      <w:r w:rsidRPr="00810B58">
        <w:rPr>
          <w:b w:val="0"/>
          <w:bCs w:val="0"/>
          <w:color w:val="auto"/>
          <w:sz w:val="25"/>
        </w:rPr>
        <w:t>Mengetahui</w:t>
      </w:r>
      <w:proofErr w:type="spellEnd"/>
      <w:r w:rsidRPr="00810B58">
        <w:rPr>
          <w:b w:val="0"/>
          <w:bCs w:val="0"/>
          <w:color w:val="auto"/>
          <w:sz w:val="25"/>
        </w:rPr>
        <w:t>,</w:t>
      </w:r>
      <w:r w:rsidRPr="00810B58">
        <w:rPr>
          <w:b w:val="0"/>
          <w:bCs w:val="0"/>
          <w:color w:val="auto"/>
          <w:sz w:val="25"/>
        </w:rPr>
        <w:tab/>
      </w:r>
    </w:p>
    <w:p w14:paraId="62A86117" w14:textId="504901C6" w:rsidR="00252658" w:rsidRPr="00810B58" w:rsidRDefault="00252658" w:rsidP="00803A02">
      <w:pPr>
        <w:tabs>
          <w:tab w:val="left" w:pos="567"/>
          <w:tab w:val="left" w:pos="5529"/>
        </w:tabs>
        <w:spacing w:before="0"/>
        <w:ind w:right="28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ab/>
      </w:r>
      <w:proofErr w:type="spellStart"/>
      <w:r w:rsidRPr="00810B58">
        <w:rPr>
          <w:b w:val="0"/>
          <w:bCs w:val="0"/>
          <w:color w:val="auto"/>
          <w:sz w:val="25"/>
        </w:rPr>
        <w:t>Gudep</w:t>
      </w:r>
      <w:proofErr w:type="spellEnd"/>
      <w:r w:rsidRPr="00810B58">
        <w:rPr>
          <w:b w:val="0"/>
          <w:bCs w:val="0"/>
          <w:color w:val="auto"/>
          <w:sz w:val="25"/>
        </w:rPr>
        <w:t xml:space="preserve">. </w:t>
      </w:r>
      <w:proofErr w:type="spellStart"/>
      <w:r w:rsidRPr="00810B58">
        <w:rPr>
          <w:b w:val="0"/>
          <w:bCs w:val="0"/>
          <w:color w:val="auto"/>
          <w:sz w:val="25"/>
        </w:rPr>
        <w:t>Majalengka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r w:rsidR="004548EC">
        <w:rPr>
          <w:b w:val="0"/>
          <w:bCs w:val="0"/>
          <w:color w:val="auto"/>
          <w:sz w:val="25"/>
        </w:rPr>
        <w:t>13</w:t>
      </w:r>
      <w:r w:rsidRPr="00810B58">
        <w:rPr>
          <w:b w:val="0"/>
          <w:bCs w:val="0"/>
          <w:color w:val="auto"/>
          <w:sz w:val="25"/>
        </w:rPr>
        <w:t>.</w:t>
      </w:r>
      <w:r w:rsidR="004548EC">
        <w:rPr>
          <w:b w:val="0"/>
          <w:bCs w:val="0"/>
          <w:color w:val="auto"/>
          <w:sz w:val="25"/>
        </w:rPr>
        <w:t>02</w:t>
      </w:r>
      <w:r w:rsidRPr="00810B58">
        <w:rPr>
          <w:b w:val="0"/>
          <w:bCs w:val="0"/>
          <w:color w:val="auto"/>
          <w:sz w:val="25"/>
        </w:rPr>
        <w:tab/>
      </w:r>
    </w:p>
    <w:p w14:paraId="243E98D1" w14:textId="6484A16F" w:rsidR="00252658" w:rsidRPr="00810B58" w:rsidRDefault="00252658" w:rsidP="00803A02">
      <w:pPr>
        <w:tabs>
          <w:tab w:val="left" w:pos="567"/>
          <w:tab w:val="left" w:pos="5529"/>
        </w:tabs>
        <w:spacing w:before="0"/>
        <w:ind w:right="28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ab/>
      </w:r>
      <w:proofErr w:type="spellStart"/>
      <w:r w:rsidRPr="00810B58">
        <w:rPr>
          <w:b w:val="0"/>
          <w:bCs w:val="0"/>
          <w:color w:val="auto"/>
          <w:sz w:val="25"/>
        </w:rPr>
        <w:t>Ketua</w:t>
      </w:r>
      <w:proofErr w:type="spellEnd"/>
      <w:r w:rsidRPr="00810B58">
        <w:rPr>
          <w:b w:val="0"/>
          <w:bCs w:val="0"/>
          <w:color w:val="auto"/>
          <w:sz w:val="25"/>
        </w:rPr>
        <w:tab/>
      </w:r>
      <w:proofErr w:type="spellStart"/>
      <w:r w:rsidRPr="00810B58">
        <w:rPr>
          <w:b w:val="0"/>
          <w:bCs w:val="0"/>
          <w:color w:val="auto"/>
          <w:sz w:val="25"/>
        </w:rPr>
        <w:t>Pemilik</w:t>
      </w:r>
      <w:proofErr w:type="spellEnd"/>
    </w:p>
    <w:p w14:paraId="4F3210FD" w14:textId="4EC2A8CE" w:rsidR="00252658" w:rsidRPr="00810B58" w:rsidRDefault="00252658" w:rsidP="00803A02">
      <w:pPr>
        <w:tabs>
          <w:tab w:val="left" w:pos="567"/>
          <w:tab w:val="left" w:pos="5529"/>
        </w:tabs>
        <w:spacing w:before="0"/>
        <w:ind w:right="28"/>
        <w:jc w:val="both"/>
        <w:rPr>
          <w:b w:val="0"/>
          <w:bCs w:val="0"/>
          <w:color w:val="auto"/>
          <w:sz w:val="25"/>
        </w:rPr>
      </w:pPr>
    </w:p>
    <w:p w14:paraId="1CD2BA15" w14:textId="5B3989E6" w:rsidR="00252658" w:rsidRPr="00810B58" w:rsidRDefault="00252658" w:rsidP="00803A02">
      <w:pPr>
        <w:tabs>
          <w:tab w:val="left" w:pos="567"/>
          <w:tab w:val="left" w:pos="5529"/>
        </w:tabs>
        <w:spacing w:before="0"/>
        <w:ind w:right="28"/>
        <w:jc w:val="both"/>
        <w:rPr>
          <w:b w:val="0"/>
          <w:bCs w:val="0"/>
          <w:color w:val="auto"/>
          <w:sz w:val="25"/>
        </w:rPr>
      </w:pPr>
    </w:p>
    <w:p w14:paraId="496C2754" w14:textId="552D9522" w:rsidR="00252658" w:rsidRPr="00810B58" w:rsidRDefault="00252658" w:rsidP="00803A02">
      <w:pPr>
        <w:tabs>
          <w:tab w:val="left" w:pos="567"/>
          <w:tab w:val="left" w:pos="5529"/>
        </w:tabs>
        <w:spacing w:before="0"/>
        <w:ind w:right="28"/>
        <w:jc w:val="both"/>
        <w:rPr>
          <w:b w:val="0"/>
          <w:bCs w:val="0"/>
          <w:color w:val="auto"/>
          <w:sz w:val="25"/>
        </w:rPr>
      </w:pPr>
    </w:p>
    <w:p w14:paraId="50BF2E77" w14:textId="51666166" w:rsidR="00252658" w:rsidRPr="00810B58" w:rsidRDefault="00252658" w:rsidP="00803A02">
      <w:pPr>
        <w:tabs>
          <w:tab w:val="left" w:pos="567"/>
          <w:tab w:val="left" w:pos="5529"/>
        </w:tabs>
        <w:spacing w:before="0"/>
        <w:ind w:right="28"/>
        <w:jc w:val="both"/>
        <w:rPr>
          <w:b w:val="0"/>
          <w:bCs w:val="0"/>
          <w:color w:val="auto"/>
          <w:sz w:val="25"/>
        </w:rPr>
      </w:pPr>
    </w:p>
    <w:p w14:paraId="5FB35B8C" w14:textId="195C5F08" w:rsidR="00252658" w:rsidRPr="00810B58" w:rsidRDefault="00252658" w:rsidP="00803A02">
      <w:pPr>
        <w:tabs>
          <w:tab w:val="left" w:pos="567"/>
          <w:tab w:val="left" w:pos="5529"/>
        </w:tabs>
        <w:spacing w:before="0"/>
        <w:ind w:right="28"/>
        <w:jc w:val="both"/>
        <w:rPr>
          <w:color w:val="auto"/>
          <w:sz w:val="25"/>
        </w:rPr>
      </w:pPr>
      <w:r w:rsidRPr="00810B58">
        <w:rPr>
          <w:color w:val="auto"/>
          <w:sz w:val="25"/>
        </w:rPr>
        <w:tab/>
      </w:r>
      <w:r w:rsidR="004548EC">
        <w:rPr>
          <w:color w:val="auto"/>
          <w:sz w:val="25"/>
        </w:rPr>
        <w:t>H. MASTURO ADE</w:t>
      </w:r>
      <w:r w:rsidR="0071683E">
        <w:rPr>
          <w:color w:val="auto"/>
          <w:sz w:val="25"/>
        </w:rPr>
        <w:t xml:space="preserve">, </w:t>
      </w:r>
      <w:proofErr w:type="spellStart"/>
      <w:r w:rsidR="0071683E">
        <w:rPr>
          <w:color w:val="auto"/>
          <w:sz w:val="25"/>
        </w:rPr>
        <w:t>S.Pd</w:t>
      </w:r>
      <w:proofErr w:type="spellEnd"/>
      <w:r w:rsidR="004548EC">
        <w:rPr>
          <w:color w:val="auto"/>
          <w:sz w:val="25"/>
        </w:rPr>
        <w:t>., M.M</w:t>
      </w:r>
      <w:r w:rsidRPr="00810B58">
        <w:rPr>
          <w:color w:val="auto"/>
          <w:sz w:val="25"/>
        </w:rPr>
        <w:tab/>
      </w:r>
      <w:r w:rsidR="0065640F">
        <w:rPr>
          <w:color w:val="auto"/>
          <w:sz w:val="25"/>
        </w:rPr>
        <w:t>…………………………………</w:t>
      </w:r>
    </w:p>
    <w:p w14:paraId="1DE07774" w14:textId="0CD61200" w:rsidR="00252658" w:rsidRPr="00810B58" w:rsidRDefault="00252658" w:rsidP="0065640F">
      <w:pPr>
        <w:tabs>
          <w:tab w:val="left" w:pos="567"/>
          <w:tab w:val="left" w:pos="5529"/>
        </w:tabs>
        <w:spacing w:before="0"/>
        <w:ind w:right="28"/>
        <w:jc w:val="both"/>
        <w:rPr>
          <w:b w:val="0"/>
          <w:bCs w:val="0"/>
          <w:color w:val="auto"/>
          <w:sz w:val="25"/>
        </w:rPr>
        <w:sectPr w:rsidR="00252658" w:rsidRPr="00810B58" w:rsidSect="003A65E9">
          <w:pgSz w:w="11907" w:h="18722" w:code="10001"/>
          <w:pgMar w:top="1134" w:right="1134" w:bottom="1134" w:left="1701" w:header="0" w:footer="0" w:gutter="0"/>
          <w:cols w:space="720"/>
          <w:docGrid w:linePitch="360"/>
        </w:sectPr>
      </w:pPr>
      <w:r w:rsidRPr="00810B58">
        <w:rPr>
          <w:b w:val="0"/>
          <w:bCs w:val="0"/>
          <w:color w:val="auto"/>
          <w:sz w:val="25"/>
        </w:rPr>
        <w:tab/>
        <w:t xml:space="preserve">NTA. </w:t>
      </w:r>
      <w:r w:rsidR="0065640F">
        <w:rPr>
          <w:rFonts w:ascii="Times New Roman" w:hAnsi="Times New Roman" w:cs="Times New Roman"/>
          <w:sz w:val="24"/>
          <w:szCs w:val="24"/>
          <w:lang w:val="id-ID"/>
        </w:rPr>
        <w:t>196509041989031009</w:t>
      </w:r>
      <w:r w:rsidR="0029508B" w:rsidRPr="00810B58">
        <w:rPr>
          <w:b w:val="0"/>
          <w:bCs w:val="0"/>
          <w:color w:val="auto"/>
          <w:sz w:val="25"/>
        </w:rPr>
        <w:t xml:space="preserve">  </w:t>
      </w:r>
      <w:r w:rsidR="0065640F">
        <w:rPr>
          <w:b w:val="0"/>
          <w:bCs w:val="0"/>
          <w:color w:val="auto"/>
          <w:sz w:val="25"/>
        </w:rPr>
        <w:tab/>
        <w:t xml:space="preserve">NTA. </w:t>
      </w:r>
    </w:p>
    <w:p w14:paraId="1105DBF3" w14:textId="1EA642AF" w:rsidR="00252658" w:rsidRPr="00810B58" w:rsidRDefault="00252658" w:rsidP="00252658">
      <w:pPr>
        <w:tabs>
          <w:tab w:val="left" w:pos="567"/>
          <w:tab w:val="left" w:pos="5529"/>
        </w:tabs>
        <w:spacing w:before="0"/>
        <w:jc w:val="center"/>
        <w:rPr>
          <w:color w:val="auto"/>
          <w:sz w:val="25"/>
        </w:rPr>
      </w:pPr>
      <w:r w:rsidRPr="00810B58">
        <w:rPr>
          <w:color w:val="auto"/>
          <w:sz w:val="25"/>
        </w:rPr>
        <w:t>PERMOHONAN PERMINTAAN PENDAFTARAN ANGGOTA</w:t>
      </w:r>
    </w:p>
    <w:p w14:paraId="6B58F9EE" w14:textId="63BC3065" w:rsidR="00252658" w:rsidRPr="00810B58" w:rsidRDefault="00252658" w:rsidP="00252658">
      <w:pPr>
        <w:tabs>
          <w:tab w:val="left" w:pos="567"/>
          <w:tab w:val="left" w:pos="5529"/>
        </w:tabs>
        <w:spacing w:before="0"/>
        <w:jc w:val="center"/>
        <w:rPr>
          <w:color w:val="auto"/>
          <w:sz w:val="25"/>
        </w:rPr>
      </w:pPr>
      <w:r w:rsidRPr="00810B58">
        <w:rPr>
          <w:color w:val="auto"/>
          <w:sz w:val="25"/>
        </w:rPr>
        <w:t>PRAMUKA PENGGALANG GARUDA</w:t>
      </w:r>
    </w:p>
    <w:p w14:paraId="459989C1" w14:textId="2E467CA4" w:rsidR="00252658" w:rsidRPr="00810B58" w:rsidRDefault="00252658" w:rsidP="00252658">
      <w:pPr>
        <w:tabs>
          <w:tab w:val="left" w:pos="567"/>
          <w:tab w:val="left" w:pos="5529"/>
        </w:tabs>
        <w:spacing w:before="0"/>
        <w:jc w:val="center"/>
        <w:rPr>
          <w:color w:val="auto"/>
          <w:sz w:val="25"/>
        </w:rPr>
      </w:pPr>
    </w:p>
    <w:p w14:paraId="61287D03" w14:textId="6950C955" w:rsidR="00252658" w:rsidRPr="00810B58" w:rsidRDefault="00252658" w:rsidP="00252658">
      <w:pPr>
        <w:tabs>
          <w:tab w:val="left" w:pos="567"/>
          <w:tab w:val="left" w:pos="5529"/>
        </w:tabs>
        <w:spacing w:before="0"/>
        <w:jc w:val="center"/>
        <w:rPr>
          <w:color w:val="auto"/>
          <w:sz w:val="25"/>
        </w:rPr>
      </w:pPr>
    </w:p>
    <w:p w14:paraId="5B48BBA3" w14:textId="10533C6D" w:rsidR="00252658" w:rsidRPr="00810B58" w:rsidRDefault="00252658" w:rsidP="00252658">
      <w:pPr>
        <w:tabs>
          <w:tab w:val="left" w:pos="567"/>
          <w:tab w:val="left" w:pos="5529"/>
        </w:tabs>
        <w:spacing w:before="0"/>
        <w:jc w:val="both"/>
        <w:rPr>
          <w:color w:val="auto"/>
          <w:sz w:val="25"/>
        </w:rPr>
      </w:pPr>
    </w:p>
    <w:p w14:paraId="6441DDC3" w14:textId="05E3942E" w:rsidR="00252658" w:rsidRPr="00810B58" w:rsidRDefault="00252658" w:rsidP="0014633A">
      <w:pPr>
        <w:tabs>
          <w:tab w:val="left" w:pos="56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Kepada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Yth</w:t>
      </w:r>
      <w:proofErr w:type="spellEnd"/>
      <w:r w:rsidRPr="00810B58">
        <w:rPr>
          <w:b w:val="0"/>
          <w:bCs w:val="0"/>
          <w:color w:val="auto"/>
          <w:sz w:val="25"/>
        </w:rPr>
        <w:t>.</w:t>
      </w:r>
    </w:p>
    <w:p w14:paraId="06B84DE2" w14:textId="3BC4DDA3" w:rsidR="00252658" w:rsidRPr="00810B58" w:rsidRDefault="00252658" w:rsidP="0014633A">
      <w:pPr>
        <w:tabs>
          <w:tab w:val="left" w:pos="56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Ketua</w:t>
      </w:r>
      <w:proofErr w:type="spellEnd"/>
      <w:r w:rsidRPr="00810B58">
        <w:rPr>
          <w:b w:val="0"/>
          <w:bCs w:val="0"/>
          <w:color w:val="auto"/>
          <w:sz w:val="25"/>
        </w:rPr>
        <w:t xml:space="preserve"> TIM </w:t>
      </w:r>
      <w:r w:rsidRPr="00810B58">
        <w:rPr>
          <w:color w:val="auto"/>
          <w:sz w:val="25"/>
        </w:rPr>
        <w:t>PENGUJI PRAMUKA GARUDA</w:t>
      </w:r>
    </w:p>
    <w:p w14:paraId="0A778E69" w14:textId="4208F637" w:rsidR="00252658" w:rsidRPr="00810B58" w:rsidRDefault="00252658" w:rsidP="0014633A">
      <w:pPr>
        <w:tabs>
          <w:tab w:val="left" w:pos="56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>Di</w:t>
      </w:r>
    </w:p>
    <w:p w14:paraId="0DD40A03" w14:textId="48EA3DE1" w:rsidR="00252658" w:rsidRPr="00810B58" w:rsidRDefault="00252658" w:rsidP="0014633A">
      <w:pPr>
        <w:tabs>
          <w:tab w:val="left" w:pos="56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Tempat</w:t>
      </w:r>
      <w:proofErr w:type="spellEnd"/>
    </w:p>
    <w:p w14:paraId="5D54B927" w14:textId="164FF3E6" w:rsidR="00252658" w:rsidRPr="00810B58" w:rsidRDefault="00252658" w:rsidP="0014633A">
      <w:pPr>
        <w:tabs>
          <w:tab w:val="left" w:pos="56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</w:p>
    <w:p w14:paraId="144C7328" w14:textId="53EA8CA3" w:rsidR="00252658" w:rsidRPr="00810B58" w:rsidRDefault="00252658" w:rsidP="0014633A">
      <w:pPr>
        <w:tabs>
          <w:tab w:val="left" w:pos="56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</w:p>
    <w:p w14:paraId="68223183" w14:textId="6CE111C3" w:rsidR="00252658" w:rsidRPr="00810B58" w:rsidRDefault="00252658" w:rsidP="0014633A">
      <w:pPr>
        <w:tabs>
          <w:tab w:val="left" w:pos="56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Dengan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Hormat, </w:t>
      </w:r>
    </w:p>
    <w:p w14:paraId="11734C92" w14:textId="64DBECC9" w:rsidR="00252658" w:rsidRPr="00810B58" w:rsidRDefault="00252658" w:rsidP="0014633A">
      <w:pPr>
        <w:tabs>
          <w:tab w:val="left" w:pos="56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Yang </w:t>
      </w:r>
      <w:proofErr w:type="spellStart"/>
      <w:r w:rsidRPr="00810B58">
        <w:rPr>
          <w:b w:val="0"/>
          <w:bCs w:val="0"/>
          <w:color w:val="auto"/>
          <w:sz w:val="25"/>
        </w:rPr>
        <w:t>bertanda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tangan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dibawah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ini</w:t>
      </w:r>
      <w:proofErr w:type="spellEnd"/>
      <w:r w:rsidRPr="00810B58">
        <w:rPr>
          <w:b w:val="0"/>
          <w:bCs w:val="0"/>
          <w:color w:val="auto"/>
          <w:sz w:val="25"/>
        </w:rPr>
        <w:t xml:space="preserve"> orang </w:t>
      </w:r>
      <w:proofErr w:type="spellStart"/>
      <w:r w:rsidRPr="00810B58">
        <w:rPr>
          <w:b w:val="0"/>
          <w:bCs w:val="0"/>
          <w:color w:val="auto"/>
          <w:sz w:val="25"/>
        </w:rPr>
        <w:t>tua</w:t>
      </w:r>
      <w:proofErr w:type="spellEnd"/>
      <w:r w:rsidRPr="00810B58">
        <w:rPr>
          <w:b w:val="0"/>
          <w:bCs w:val="0"/>
          <w:color w:val="auto"/>
          <w:sz w:val="25"/>
        </w:rPr>
        <w:t>/</w:t>
      </w:r>
      <w:proofErr w:type="spellStart"/>
      <w:r w:rsidRPr="00810B58">
        <w:rPr>
          <w:b w:val="0"/>
          <w:bCs w:val="0"/>
          <w:color w:val="auto"/>
          <w:sz w:val="25"/>
        </w:rPr>
        <w:t>wali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dari</w:t>
      </w:r>
      <w:proofErr w:type="spellEnd"/>
      <w:r w:rsidRPr="00810B58">
        <w:rPr>
          <w:b w:val="0"/>
          <w:bCs w:val="0"/>
          <w:color w:val="auto"/>
          <w:sz w:val="25"/>
        </w:rPr>
        <w:t>:</w:t>
      </w:r>
    </w:p>
    <w:p w14:paraId="6417CFFB" w14:textId="4A5A58BB" w:rsidR="00252658" w:rsidRPr="00810B58" w:rsidRDefault="00252658" w:rsidP="0014633A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Nama 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34A60375" w14:textId="3FB874F3" w:rsidR="00252658" w:rsidRPr="00810B58" w:rsidRDefault="00252658" w:rsidP="0014633A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Tempat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Tanggal</w:t>
      </w:r>
      <w:proofErr w:type="spellEnd"/>
      <w:r w:rsidRPr="00810B58">
        <w:rPr>
          <w:b w:val="0"/>
          <w:bCs w:val="0"/>
          <w:color w:val="auto"/>
          <w:sz w:val="25"/>
        </w:rPr>
        <w:t xml:space="preserve"> Lahir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65F219D0" w14:textId="08F67405" w:rsidR="00252658" w:rsidRPr="00810B58" w:rsidRDefault="00252658" w:rsidP="0014633A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>Alamat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  <w:t xml:space="preserve"> </w:t>
      </w:r>
    </w:p>
    <w:p w14:paraId="339DB51C" w14:textId="0FBD999E" w:rsidR="00252658" w:rsidRPr="00810B58" w:rsidRDefault="00252658" w:rsidP="0014633A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ab/>
      </w:r>
      <w:r w:rsidRPr="00810B58">
        <w:rPr>
          <w:b w:val="0"/>
          <w:bCs w:val="0"/>
          <w:color w:val="auto"/>
          <w:sz w:val="25"/>
        </w:rPr>
        <w:tab/>
      </w:r>
      <w:r w:rsidRPr="00810B58">
        <w:rPr>
          <w:b w:val="0"/>
          <w:bCs w:val="0"/>
          <w:color w:val="auto"/>
          <w:sz w:val="25"/>
        </w:rPr>
        <w:tab/>
      </w:r>
    </w:p>
    <w:p w14:paraId="4004963E" w14:textId="7540A04A" w:rsidR="0014633A" w:rsidRPr="00810B58" w:rsidRDefault="00252658" w:rsidP="0014633A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ind w:left="0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Mengajukan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permohonan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untuk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mengikuti</w:t>
      </w:r>
      <w:proofErr w:type="spellEnd"/>
      <w:r w:rsidRPr="00810B58">
        <w:rPr>
          <w:b w:val="0"/>
          <w:bCs w:val="0"/>
          <w:color w:val="auto"/>
          <w:sz w:val="25"/>
        </w:rPr>
        <w:t xml:space="preserve"> proses </w:t>
      </w:r>
      <w:proofErr w:type="spellStart"/>
      <w:r w:rsidRPr="00810B58">
        <w:rPr>
          <w:b w:val="0"/>
          <w:bCs w:val="0"/>
          <w:color w:val="auto"/>
          <w:sz w:val="25"/>
        </w:rPr>
        <w:t>pencapaian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Pramuka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Gaurda</w:t>
      </w:r>
      <w:proofErr w:type="spellEnd"/>
      <w:r w:rsidRPr="00810B58">
        <w:rPr>
          <w:b w:val="0"/>
          <w:bCs w:val="0"/>
          <w:color w:val="auto"/>
          <w:sz w:val="25"/>
        </w:rPr>
        <w:t xml:space="preserve"> di </w:t>
      </w:r>
      <w:proofErr w:type="spellStart"/>
      <w:r w:rsidRPr="00810B58">
        <w:rPr>
          <w:b w:val="0"/>
          <w:bCs w:val="0"/>
          <w:color w:val="auto"/>
          <w:sz w:val="25"/>
        </w:rPr>
        <w:t>Kwartir</w:t>
      </w:r>
      <w:proofErr w:type="spellEnd"/>
      <w:r w:rsidRPr="00810B58">
        <w:rPr>
          <w:b w:val="0"/>
          <w:bCs w:val="0"/>
          <w:color w:val="auto"/>
          <w:sz w:val="25"/>
        </w:rPr>
        <w:t xml:space="preserve"> Cabang Gerakan </w:t>
      </w:r>
      <w:proofErr w:type="spellStart"/>
      <w:r w:rsidRPr="00810B58">
        <w:rPr>
          <w:b w:val="0"/>
          <w:bCs w:val="0"/>
          <w:color w:val="auto"/>
          <w:sz w:val="25"/>
        </w:rPr>
        <w:t>Pramuka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Kabupaten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Majalengka</w:t>
      </w:r>
      <w:proofErr w:type="spellEnd"/>
      <w:r w:rsidRPr="00810B58">
        <w:rPr>
          <w:b w:val="0"/>
          <w:bCs w:val="0"/>
          <w:color w:val="auto"/>
          <w:sz w:val="25"/>
        </w:rPr>
        <w:t xml:space="preserve">. Bersama </w:t>
      </w:r>
      <w:proofErr w:type="spellStart"/>
      <w:r w:rsidRPr="00810B58">
        <w:rPr>
          <w:b w:val="0"/>
          <w:bCs w:val="0"/>
          <w:color w:val="auto"/>
          <w:sz w:val="25"/>
        </w:rPr>
        <w:t>ini</w:t>
      </w:r>
      <w:proofErr w:type="spellEnd"/>
      <w:r w:rsidRPr="00810B58">
        <w:rPr>
          <w:b w:val="0"/>
          <w:bCs w:val="0"/>
          <w:color w:val="auto"/>
          <w:sz w:val="25"/>
        </w:rPr>
        <w:t xml:space="preserve"> kami </w:t>
      </w:r>
      <w:proofErr w:type="spellStart"/>
      <w:r w:rsidRPr="00810B58">
        <w:rPr>
          <w:b w:val="0"/>
          <w:bCs w:val="0"/>
          <w:color w:val="auto"/>
          <w:sz w:val="25"/>
        </w:rPr>
        <w:t>lampirkan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formul</w:t>
      </w:r>
      <w:r w:rsidR="0065640F">
        <w:rPr>
          <w:b w:val="0"/>
          <w:bCs w:val="0"/>
          <w:color w:val="auto"/>
          <w:sz w:val="25"/>
        </w:rPr>
        <w:t>i</w:t>
      </w:r>
      <w:r w:rsidRPr="00810B58">
        <w:rPr>
          <w:b w:val="0"/>
          <w:bCs w:val="0"/>
          <w:color w:val="auto"/>
          <w:sz w:val="25"/>
        </w:rPr>
        <w:t>r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pendaftaran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dan </w:t>
      </w:r>
      <w:proofErr w:type="spellStart"/>
      <w:r w:rsidRPr="00810B58">
        <w:rPr>
          <w:b w:val="0"/>
          <w:bCs w:val="0"/>
          <w:color w:val="auto"/>
          <w:sz w:val="25"/>
        </w:rPr>
        <w:t>berkas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persyar</w:t>
      </w:r>
      <w:r w:rsidR="0014633A" w:rsidRPr="00810B58">
        <w:rPr>
          <w:b w:val="0"/>
          <w:bCs w:val="0"/>
          <w:color w:val="auto"/>
          <w:sz w:val="25"/>
        </w:rPr>
        <w:t>atan</w:t>
      </w:r>
      <w:proofErr w:type="spellEnd"/>
      <w:r w:rsidR="0014633A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14633A" w:rsidRPr="00810B58">
        <w:rPr>
          <w:b w:val="0"/>
          <w:bCs w:val="0"/>
          <w:color w:val="auto"/>
          <w:sz w:val="25"/>
        </w:rPr>
        <w:t>lainnya</w:t>
      </w:r>
      <w:proofErr w:type="spellEnd"/>
      <w:r w:rsidR="0014633A" w:rsidRPr="00810B58">
        <w:rPr>
          <w:b w:val="0"/>
          <w:bCs w:val="0"/>
          <w:color w:val="auto"/>
          <w:sz w:val="25"/>
        </w:rPr>
        <w:t>.</w:t>
      </w:r>
    </w:p>
    <w:p w14:paraId="01171A0A" w14:textId="77777777" w:rsidR="0014633A" w:rsidRPr="00810B58" w:rsidRDefault="0014633A" w:rsidP="0014633A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ind w:left="0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Atas </w:t>
      </w:r>
      <w:proofErr w:type="spellStart"/>
      <w:r w:rsidRPr="00810B58">
        <w:rPr>
          <w:b w:val="0"/>
          <w:bCs w:val="0"/>
          <w:color w:val="auto"/>
          <w:sz w:val="25"/>
        </w:rPr>
        <w:t>kerjasam</w:t>
      </w:r>
      <w:proofErr w:type="spellEnd"/>
      <w:r w:rsidRPr="00810B58">
        <w:rPr>
          <w:b w:val="0"/>
          <w:bCs w:val="0"/>
          <w:color w:val="auto"/>
          <w:sz w:val="25"/>
        </w:rPr>
        <w:t xml:space="preserve"> dan </w:t>
      </w:r>
      <w:proofErr w:type="spellStart"/>
      <w:r w:rsidRPr="00810B58">
        <w:rPr>
          <w:b w:val="0"/>
          <w:bCs w:val="0"/>
          <w:color w:val="auto"/>
          <w:sz w:val="25"/>
        </w:rPr>
        <w:t>kesediannya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menerima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anak</w:t>
      </w:r>
      <w:proofErr w:type="spellEnd"/>
      <w:r w:rsidRPr="00810B58">
        <w:rPr>
          <w:b w:val="0"/>
          <w:bCs w:val="0"/>
          <w:color w:val="auto"/>
          <w:sz w:val="25"/>
        </w:rPr>
        <w:t xml:space="preserve"> kami, </w:t>
      </w:r>
      <w:proofErr w:type="spellStart"/>
      <w:r w:rsidRPr="00810B58">
        <w:rPr>
          <w:b w:val="0"/>
          <w:bCs w:val="0"/>
          <w:color w:val="auto"/>
          <w:sz w:val="25"/>
        </w:rPr>
        <w:t>diucapkan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terima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kasih</w:t>
      </w:r>
      <w:proofErr w:type="spellEnd"/>
      <w:r w:rsidRPr="00810B58">
        <w:rPr>
          <w:b w:val="0"/>
          <w:bCs w:val="0"/>
          <w:color w:val="auto"/>
          <w:sz w:val="25"/>
        </w:rPr>
        <w:t>.</w:t>
      </w:r>
    </w:p>
    <w:p w14:paraId="5ACA8D37" w14:textId="77777777" w:rsidR="0014633A" w:rsidRPr="00810B58" w:rsidRDefault="0014633A" w:rsidP="0014633A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ind w:left="0"/>
        <w:jc w:val="both"/>
        <w:rPr>
          <w:b w:val="0"/>
          <w:bCs w:val="0"/>
          <w:i/>
          <w:iCs/>
          <w:color w:val="auto"/>
          <w:sz w:val="25"/>
        </w:rPr>
      </w:pPr>
    </w:p>
    <w:p w14:paraId="0653AA54" w14:textId="40A3AFDC" w:rsidR="0014633A" w:rsidRPr="00810B58" w:rsidRDefault="0014633A" w:rsidP="009A7947">
      <w:pPr>
        <w:tabs>
          <w:tab w:val="center" w:pos="1701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ab/>
      </w:r>
      <w:proofErr w:type="spellStart"/>
      <w:r w:rsidRPr="00810B58">
        <w:rPr>
          <w:b w:val="0"/>
          <w:bCs w:val="0"/>
          <w:color w:val="auto"/>
          <w:sz w:val="25"/>
        </w:rPr>
        <w:t>Wassalam</w:t>
      </w:r>
      <w:proofErr w:type="spellEnd"/>
      <w:r w:rsidR="009A7947">
        <w:rPr>
          <w:b w:val="0"/>
          <w:bCs w:val="0"/>
          <w:color w:val="auto"/>
          <w:sz w:val="25"/>
        </w:rPr>
        <w:tab/>
      </w:r>
      <w:r w:rsidR="009A7947">
        <w:rPr>
          <w:b w:val="0"/>
          <w:bCs w:val="0"/>
          <w:color w:val="auto"/>
          <w:sz w:val="25"/>
        </w:rPr>
        <w:tab/>
      </w:r>
      <w:r w:rsidR="009A7947">
        <w:rPr>
          <w:b w:val="0"/>
          <w:bCs w:val="0"/>
          <w:color w:val="auto"/>
          <w:sz w:val="25"/>
        </w:rPr>
        <w:tab/>
        <w:t xml:space="preserve">       </w:t>
      </w:r>
      <w:proofErr w:type="spellStart"/>
      <w:r w:rsidR="008C5348">
        <w:rPr>
          <w:b w:val="0"/>
          <w:bCs w:val="0"/>
          <w:color w:val="auto"/>
          <w:sz w:val="25"/>
        </w:rPr>
        <w:t>Sindang</w:t>
      </w:r>
      <w:proofErr w:type="spellEnd"/>
      <w:r w:rsidRPr="00810B58">
        <w:rPr>
          <w:b w:val="0"/>
          <w:bCs w:val="0"/>
          <w:color w:val="auto"/>
          <w:sz w:val="25"/>
        </w:rPr>
        <w:t>,</w:t>
      </w:r>
      <w:r w:rsidR="008C5348">
        <w:rPr>
          <w:b w:val="0"/>
          <w:bCs w:val="0"/>
          <w:color w:val="auto"/>
          <w:sz w:val="25"/>
        </w:rPr>
        <w:t xml:space="preserve">  </w:t>
      </w:r>
      <w:r w:rsidRPr="00810B58">
        <w:rPr>
          <w:b w:val="0"/>
          <w:bCs w:val="0"/>
          <w:color w:val="auto"/>
          <w:sz w:val="25"/>
        </w:rPr>
        <w:t xml:space="preserve"> </w:t>
      </w:r>
    </w:p>
    <w:p w14:paraId="6BB2FBD4" w14:textId="77777777" w:rsidR="0014633A" w:rsidRPr="00810B58" w:rsidRDefault="0014633A" w:rsidP="0014633A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ab/>
        <w:t>Orang Tua/</w:t>
      </w:r>
      <w:proofErr w:type="spellStart"/>
      <w:r w:rsidRPr="00810B58">
        <w:rPr>
          <w:b w:val="0"/>
          <w:bCs w:val="0"/>
          <w:color w:val="auto"/>
          <w:sz w:val="25"/>
        </w:rPr>
        <w:t>wali</w:t>
      </w:r>
      <w:proofErr w:type="spellEnd"/>
      <w:r w:rsidRPr="00810B58">
        <w:rPr>
          <w:b w:val="0"/>
          <w:bCs w:val="0"/>
          <w:color w:val="auto"/>
          <w:sz w:val="25"/>
        </w:rPr>
        <w:tab/>
        <w:t xml:space="preserve">Calon </w:t>
      </w:r>
      <w:proofErr w:type="spellStart"/>
      <w:r w:rsidRPr="00810B58">
        <w:rPr>
          <w:b w:val="0"/>
          <w:bCs w:val="0"/>
          <w:color w:val="auto"/>
          <w:sz w:val="25"/>
        </w:rPr>
        <w:t>Pramuka</w:t>
      </w:r>
      <w:proofErr w:type="spellEnd"/>
      <w:r w:rsidRPr="00810B58">
        <w:rPr>
          <w:b w:val="0"/>
          <w:bCs w:val="0"/>
          <w:color w:val="auto"/>
          <w:sz w:val="25"/>
        </w:rPr>
        <w:t xml:space="preserve"> Garuda</w:t>
      </w:r>
    </w:p>
    <w:p w14:paraId="12765341" w14:textId="77777777" w:rsidR="0014633A" w:rsidRPr="00810B58" w:rsidRDefault="0014633A" w:rsidP="0014633A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1E8B0F7" w14:textId="77777777" w:rsidR="0014633A" w:rsidRPr="00810B58" w:rsidRDefault="0014633A" w:rsidP="0014633A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82F7F93" w14:textId="42D20F03" w:rsidR="0014633A" w:rsidRDefault="0014633A" w:rsidP="0014633A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F96BFA2" w14:textId="25425FA7" w:rsidR="00803A02" w:rsidRDefault="00803A02" w:rsidP="0014633A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7E5C4D2D" w14:textId="77777777" w:rsidR="00803A02" w:rsidRPr="00810B58" w:rsidRDefault="00803A02" w:rsidP="0014633A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DD4AE24" w14:textId="77777777" w:rsidR="0014633A" w:rsidRPr="00810B58" w:rsidRDefault="0014633A" w:rsidP="0014633A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6184F610" w14:textId="4C5671BD" w:rsidR="0014633A" w:rsidRPr="00810B58" w:rsidRDefault="0065640F" w:rsidP="009A7947">
      <w:pPr>
        <w:spacing w:before="0"/>
        <w:ind w:left="3629" w:hanging="292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>………………………….</w:t>
      </w:r>
      <w:r w:rsidR="0014633A" w:rsidRPr="00810B58">
        <w:rPr>
          <w:b w:val="0"/>
          <w:bCs w:val="0"/>
          <w:color w:val="auto"/>
          <w:sz w:val="25"/>
        </w:rPr>
        <w:tab/>
      </w:r>
      <w:r w:rsidR="007853BC">
        <w:rPr>
          <w:b w:val="0"/>
          <w:bCs w:val="0"/>
          <w:color w:val="auto"/>
          <w:sz w:val="25"/>
        </w:rPr>
        <w:t xml:space="preserve">      </w:t>
      </w:r>
      <w:r w:rsidR="009A7947">
        <w:rPr>
          <w:b w:val="0"/>
          <w:bCs w:val="0"/>
          <w:color w:val="auto"/>
          <w:sz w:val="25"/>
        </w:rPr>
        <w:tab/>
        <w:t xml:space="preserve">      </w:t>
      </w:r>
      <w:r>
        <w:rPr>
          <w:b w:val="0"/>
          <w:bCs w:val="0"/>
          <w:color w:val="auto"/>
          <w:sz w:val="25"/>
        </w:rPr>
        <w:t>……………………………………….</w:t>
      </w:r>
    </w:p>
    <w:p w14:paraId="3ADE5DEE" w14:textId="49FA6C6C" w:rsidR="000C286B" w:rsidRPr="00810B58" w:rsidRDefault="000C286B" w:rsidP="007853BC">
      <w:pPr>
        <w:tabs>
          <w:tab w:val="center" w:pos="1701"/>
        </w:tabs>
        <w:spacing w:before="0"/>
        <w:ind w:left="0"/>
        <w:jc w:val="both"/>
        <w:rPr>
          <w:color w:val="auto"/>
          <w:sz w:val="25"/>
        </w:rPr>
        <w:sectPr w:rsidR="000C286B" w:rsidRPr="00810B58" w:rsidSect="003A65E9">
          <w:pgSz w:w="11907" w:h="18722" w:code="10001"/>
          <w:pgMar w:top="1134" w:right="1134" w:bottom="1134" w:left="1701" w:header="0" w:footer="0" w:gutter="0"/>
          <w:cols w:space="720"/>
          <w:docGrid w:linePitch="360"/>
        </w:sectPr>
      </w:pPr>
      <w:r w:rsidRPr="00810B58">
        <w:rPr>
          <w:color w:val="auto"/>
          <w:sz w:val="25"/>
        </w:rPr>
        <w:tab/>
      </w:r>
      <w:r w:rsidR="007853BC">
        <w:rPr>
          <w:color w:val="auto"/>
          <w:sz w:val="25"/>
        </w:rPr>
        <w:tab/>
      </w:r>
      <w:r w:rsidR="007853BC">
        <w:rPr>
          <w:color w:val="auto"/>
          <w:sz w:val="25"/>
        </w:rPr>
        <w:tab/>
      </w:r>
      <w:r w:rsidR="007853BC">
        <w:rPr>
          <w:color w:val="auto"/>
          <w:sz w:val="25"/>
        </w:rPr>
        <w:tab/>
      </w:r>
      <w:r w:rsidR="007853BC">
        <w:rPr>
          <w:color w:val="auto"/>
          <w:sz w:val="25"/>
        </w:rPr>
        <w:tab/>
        <w:t xml:space="preserve">      </w:t>
      </w:r>
      <w:r w:rsidRPr="00810B58">
        <w:rPr>
          <w:b w:val="0"/>
          <w:bCs w:val="0"/>
          <w:color w:val="auto"/>
          <w:sz w:val="25"/>
        </w:rPr>
        <w:t xml:space="preserve">NTA.  </w:t>
      </w:r>
      <w:r w:rsidR="008C5348">
        <w:rPr>
          <w:b w:val="0"/>
          <w:bCs w:val="0"/>
          <w:color w:val="auto"/>
          <w:sz w:val="25"/>
        </w:rPr>
        <w:t xml:space="preserve"> </w:t>
      </w:r>
    </w:p>
    <w:p w14:paraId="5DB54517" w14:textId="4653E33F" w:rsidR="00252658" w:rsidRPr="00810B58" w:rsidRDefault="00E74223" w:rsidP="0014633A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noProof/>
          <w:color w:val="auto"/>
          <w:lang w:val="en-ID" w:eastAsia="en-ID"/>
        </w:rPr>
        <w:drawing>
          <wp:anchor distT="0" distB="0" distL="114300" distR="114300" simplePos="0" relativeHeight="251664384" behindDoc="1" locked="0" layoutInCell="1" allowOverlap="1" wp14:anchorId="0BC09A92" wp14:editId="1F2A4FAB">
            <wp:simplePos x="0" y="0"/>
            <wp:positionH relativeFrom="column">
              <wp:posOffset>4937892</wp:posOffset>
            </wp:positionH>
            <wp:positionV relativeFrom="paragraph">
              <wp:posOffset>-114034</wp:posOffset>
            </wp:positionV>
            <wp:extent cx="1115503" cy="1115503"/>
            <wp:effectExtent l="0" t="0" r="8890" b="889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7954" cy="1117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0B58">
        <w:rPr>
          <w:noProof/>
          <w:color w:val="auto"/>
          <w:lang w:val="en-ID" w:eastAsia="en-ID"/>
        </w:rPr>
        <w:drawing>
          <wp:anchor distT="0" distB="0" distL="114300" distR="114300" simplePos="0" relativeHeight="251662336" behindDoc="1" locked="0" layoutInCell="1" allowOverlap="1" wp14:anchorId="0F321D79" wp14:editId="7A17EFF7">
            <wp:simplePos x="0" y="0"/>
            <wp:positionH relativeFrom="column">
              <wp:posOffset>-365</wp:posOffset>
            </wp:positionH>
            <wp:positionV relativeFrom="paragraph">
              <wp:posOffset>-389350</wp:posOffset>
            </wp:positionV>
            <wp:extent cx="766984" cy="1459149"/>
            <wp:effectExtent l="0" t="0" r="0" b="8255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0435" cy="146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33A" w:rsidRPr="00810B58">
        <w:rPr>
          <w:color w:val="auto"/>
          <w:sz w:val="35"/>
          <w:szCs w:val="36"/>
        </w:rPr>
        <w:t>GERAKAN PRAMUKA</w:t>
      </w:r>
    </w:p>
    <w:p w14:paraId="222C0C3E" w14:textId="54531C04" w:rsidR="0014633A" w:rsidRPr="00810B58" w:rsidRDefault="0014633A" w:rsidP="0014633A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33"/>
          <w:szCs w:val="34"/>
        </w:rPr>
      </w:pPr>
      <w:r w:rsidRPr="00810B58">
        <w:rPr>
          <w:color w:val="auto"/>
          <w:sz w:val="29"/>
          <w:szCs w:val="30"/>
        </w:rPr>
        <w:t xml:space="preserve">GUGUS DEPAN MAJALENGKA </w:t>
      </w:r>
      <w:r w:rsidR="005E0559">
        <w:rPr>
          <w:color w:val="auto"/>
          <w:sz w:val="29"/>
          <w:szCs w:val="30"/>
        </w:rPr>
        <w:t>13</w:t>
      </w:r>
      <w:r w:rsidRPr="00810B58">
        <w:rPr>
          <w:color w:val="auto"/>
          <w:sz w:val="29"/>
          <w:szCs w:val="30"/>
        </w:rPr>
        <w:t>.0</w:t>
      </w:r>
      <w:r w:rsidR="005E0559">
        <w:rPr>
          <w:color w:val="auto"/>
          <w:sz w:val="29"/>
          <w:szCs w:val="30"/>
        </w:rPr>
        <w:t>27</w:t>
      </w:r>
      <w:r w:rsidRPr="00810B58">
        <w:rPr>
          <w:color w:val="auto"/>
          <w:sz w:val="29"/>
          <w:szCs w:val="30"/>
        </w:rPr>
        <w:t>-</w:t>
      </w:r>
      <w:r w:rsidR="005E0559">
        <w:rPr>
          <w:color w:val="auto"/>
          <w:sz w:val="29"/>
          <w:szCs w:val="30"/>
        </w:rPr>
        <w:t>13</w:t>
      </w:r>
      <w:r w:rsidRPr="00810B58">
        <w:rPr>
          <w:color w:val="auto"/>
          <w:sz w:val="29"/>
          <w:szCs w:val="30"/>
        </w:rPr>
        <w:t>.0</w:t>
      </w:r>
      <w:r w:rsidR="005E0559">
        <w:rPr>
          <w:color w:val="auto"/>
          <w:sz w:val="29"/>
          <w:szCs w:val="30"/>
        </w:rPr>
        <w:t>28</w:t>
      </w:r>
    </w:p>
    <w:p w14:paraId="37A06617" w14:textId="5DBBC184" w:rsidR="0014633A" w:rsidRPr="00810B58" w:rsidRDefault="0014633A" w:rsidP="0014633A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35"/>
          <w:szCs w:val="36"/>
        </w:rPr>
      </w:pPr>
      <w:r w:rsidRPr="00810B58">
        <w:rPr>
          <w:color w:val="auto"/>
          <w:sz w:val="35"/>
          <w:szCs w:val="36"/>
        </w:rPr>
        <w:t xml:space="preserve">PANGKALAN SMP NEGERI 1 </w:t>
      </w:r>
      <w:proofErr w:type="spellStart"/>
      <w:r w:rsidR="005E0559">
        <w:rPr>
          <w:color w:val="auto"/>
          <w:sz w:val="35"/>
          <w:szCs w:val="36"/>
        </w:rPr>
        <w:t>Sindang</w:t>
      </w:r>
      <w:proofErr w:type="spellEnd"/>
    </w:p>
    <w:p w14:paraId="017E283D" w14:textId="195144CA" w:rsidR="00E74223" w:rsidRPr="00810B58" w:rsidRDefault="0014633A" w:rsidP="0014633A">
      <w:pPr>
        <w:pBdr>
          <w:bottom w:val="double" w:sz="6" w:space="1" w:color="auto"/>
        </w:pBdr>
        <w:tabs>
          <w:tab w:val="center" w:pos="1701"/>
          <w:tab w:val="center" w:pos="6237"/>
        </w:tabs>
        <w:spacing w:before="0"/>
        <w:ind w:left="0"/>
        <w:jc w:val="center"/>
        <w:rPr>
          <w:b w:val="0"/>
          <w:bCs w:val="0"/>
          <w:color w:val="auto"/>
          <w:sz w:val="23"/>
          <w:szCs w:val="24"/>
        </w:rPr>
      </w:pPr>
      <w:proofErr w:type="gramStart"/>
      <w:r w:rsidRPr="00810B58">
        <w:rPr>
          <w:b w:val="0"/>
          <w:bCs w:val="0"/>
          <w:color w:val="auto"/>
          <w:sz w:val="23"/>
          <w:szCs w:val="24"/>
        </w:rPr>
        <w:t>Alamat :</w:t>
      </w:r>
      <w:proofErr w:type="gramEnd"/>
      <w:r w:rsidRPr="00810B58">
        <w:rPr>
          <w:b w:val="0"/>
          <w:bCs w:val="0"/>
          <w:color w:val="auto"/>
          <w:sz w:val="23"/>
          <w:szCs w:val="24"/>
        </w:rPr>
        <w:t xml:space="preserve"> Jl. Raya </w:t>
      </w:r>
      <w:proofErr w:type="spellStart"/>
      <w:r w:rsidR="005E0559">
        <w:rPr>
          <w:b w:val="0"/>
          <w:bCs w:val="0"/>
          <w:color w:val="auto"/>
          <w:sz w:val="23"/>
          <w:szCs w:val="24"/>
        </w:rPr>
        <w:t>Tirtalaksana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r w:rsidR="005E0559">
        <w:rPr>
          <w:b w:val="0"/>
          <w:bCs w:val="0"/>
          <w:color w:val="auto"/>
          <w:sz w:val="23"/>
          <w:szCs w:val="24"/>
        </w:rPr>
        <w:t xml:space="preserve">Blok </w:t>
      </w:r>
      <w:proofErr w:type="spellStart"/>
      <w:r w:rsidR="005E0559">
        <w:rPr>
          <w:b w:val="0"/>
          <w:bCs w:val="0"/>
          <w:color w:val="auto"/>
          <w:sz w:val="23"/>
          <w:szCs w:val="24"/>
        </w:rPr>
        <w:t>Minggu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r w:rsidR="00D14DD3">
        <w:rPr>
          <w:b w:val="0"/>
          <w:bCs w:val="0"/>
          <w:color w:val="auto"/>
          <w:sz w:val="23"/>
          <w:szCs w:val="24"/>
        </w:rPr>
        <w:t xml:space="preserve">Desa </w:t>
      </w:r>
      <w:proofErr w:type="spellStart"/>
      <w:r w:rsidR="005E0559">
        <w:rPr>
          <w:b w:val="0"/>
          <w:bCs w:val="0"/>
          <w:color w:val="auto"/>
          <w:sz w:val="23"/>
          <w:szCs w:val="24"/>
        </w:rPr>
        <w:t>Sindang</w:t>
      </w:r>
      <w:proofErr w:type="spellEnd"/>
    </w:p>
    <w:p w14:paraId="1524815E" w14:textId="4E379B76" w:rsidR="0014633A" w:rsidRPr="00810B58" w:rsidRDefault="0014633A" w:rsidP="0014633A">
      <w:pPr>
        <w:pBdr>
          <w:bottom w:val="double" w:sz="6" w:space="1" w:color="auto"/>
        </w:pBdr>
        <w:tabs>
          <w:tab w:val="center" w:pos="1701"/>
          <w:tab w:val="center" w:pos="6237"/>
        </w:tabs>
        <w:spacing w:before="0"/>
        <w:ind w:left="0"/>
        <w:jc w:val="center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3"/>
          <w:szCs w:val="24"/>
        </w:rPr>
        <w:t>Kabupaten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proofErr w:type="spellStart"/>
      <w:r w:rsidRPr="00810B58">
        <w:rPr>
          <w:b w:val="0"/>
          <w:bCs w:val="0"/>
          <w:color w:val="auto"/>
          <w:sz w:val="23"/>
          <w:szCs w:val="24"/>
        </w:rPr>
        <w:t>Majalengka</w:t>
      </w:r>
      <w:proofErr w:type="spellEnd"/>
    </w:p>
    <w:p w14:paraId="64EE0F1A" w14:textId="1BC64CE3" w:rsidR="0014633A" w:rsidRPr="00810B58" w:rsidRDefault="0014633A" w:rsidP="0014633A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21805E48" w14:textId="3ECFC033" w:rsidR="0014633A" w:rsidRPr="00810B58" w:rsidRDefault="0014633A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Nomor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  <w:r w:rsidR="001033CC">
        <w:rPr>
          <w:b w:val="0"/>
          <w:bCs w:val="0"/>
          <w:color w:val="auto"/>
          <w:sz w:val="25"/>
        </w:rPr>
        <w:tab/>
      </w:r>
      <w:proofErr w:type="spellStart"/>
      <w:r w:rsidR="00060109">
        <w:rPr>
          <w:b w:val="0"/>
          <w:bCs w:val="0"/>
          <w:color w:val="auto"/>
          <w:sz w:val="25"/>
        </w:rPr>
        <w:t>Sindang</w:t>
      </w:r>
      <w:proofErr w:type="spellEnd"/>
      <w:r w:rsidRPr="00810B58">
        <w:rPr>
          <w:b w:val="0"/>
          <w:bCs w:val="0"/>
          <w:color w:val="auto"/>
          <w:sz w:val="25"/>
        </w:rPr>
        <w:t xml:space="preserve">, </w:t>
      </w:r>
      <w:r w:rsidR="005E0559">
        <w:rPr>
          <w:b w:val="0"/>
          <w:bCs w:val="0"/>
          <w:color w:val="auto"/>
          <w:sz w:val="25"/>
        </w:rPr>
        <w:t xml:space="preserve">  </w:t>
      </w:r>
    </w:p>
    <w:p w14:paraId="32B66837" w14:textId="6D03A0C8" w:rsidR="0014633A" w:rsidRPr="00810B58" w:rsidRDefault="0014633A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>Lampiran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  <w:t>1 (</w:t>
      </w:r>
      <w:proofErr w:type="spellStart"/>
      <w:r w:rsidRPr="00810B58">
        <w:rPr>
          <w:b w:val="0"/>
          <w:bCs w:val="0"/>
          <w:color w:val="auto"/>
          <w:sz w:val="25"/>
        </w:rPr>
        <w:t>satu</w:t>
      </w:r>
      <w:proofErr w:type="spellEnd"/>
      <w:r w:rsidRPr="00810B58">
        <w:rPr>
          <w:b w:val="0"/>
          <w:bCs w:val="0"/>
          <w:color w:val="auto"/>
          <w:sz w:val="25"/>
        </w:rPr>
        <w:t xml:space="preserve">) </w:t>
      </w:r>
      <w:proofErr w:type="spellStart"/>
      <w:r w:rsidRPr="00810B58">
        <w:rPr>
          <w:b w:val="0"/>
          <w:bCs w:val="0"/>
          <w:color w:val="auto"/>
          <w:sz w:val="25"/>
        </w:rPr>
        <w:t>lembar</w:t>
      </w:r>
      <w:proofErr w:type="spellEnd"/>
      <w:r w:rsidRPr="00810B58">
        <w:rPr>
          <w:b w:val="0"/>
          <w:bCs w:val="0"/>
          <w:color w:val="auto"/>
          <w:sz w:val="25"/>
        </w:rPr>
        <w:tab/>
      </w:r>
    </w:p>
    <w:p w14:paraId="3F3BFF88" w14:textId="370BDC48" w:rsidR="001A5718" w:rsidRPr="00810B58" w:rsidRDefault="001A5718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Perihal</w:t>
      </w:r>
      <w:proofErr w:type="spellEnd"/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  <w:proofErr w:type="spellStart"/>
      <w:r w:rsidRPr="00810B58">
        <w:rPr>
          <w:color w:val="auto"/>
          <w:sz w:val="25"/>
        </w:rPr>
        <w:t>Usulan</w:t>
      </w:r>
      <w:proofErr w:type="spellEnd"/>
      <w:r w:rsidRPr="00810B58">
        <w:rPr>
          <w:color w:val="auto"/>
          <w:sz w:val="25"/>
        </w:rPr>
        <w:t xml:space="preserve"> </w:t>
      </w:r>
      <w:proofErr w:type="spellStart"/>
      <w:r w:rsidRPr="00810B58">
        <w:rPr>
          <w:color w:val="auto"/>
          <w:sz w:val="25"/>
        </w:rPr>
        <w:t>Pramuka</w:t>
      </w:r>
      <w:proofErr w:type="spellEnd"/>
      <w:r w:rsidRPr="00810B58">
        <w:rPr>
          <w:color w:val="auto"/>
          <w:sz w:val="25"/>
        </w:rPr>
        <w:t xml:space="preserve"> </w:t>
      </w:r>
      <w:proofErr w:type="spellStart"/>
      <w:r w:rsidRPr="00810B58">
        <w:rPr>
          <w:color w:val="auto"/>
          <w:sz w:val="25"/>
        </w:rPr>
        <w:t>Penggalang</w:t>
      </w:r>
      <w:proofErr w:type="spellEnd"/>
      <w:r w:rsidRPr="00810B58">
        <w:rPr>
          <w:color w:val="auto"/>
          <w:sz w:val="25"/>
        </w:rPr>
        <w:t xml:space="preserve"> Garuda</w:t>
      </w:r>
    </w:p>
    <w:p w14:paraId="5D0E95B0" w14:textId="1391717C" w:rsidR="001A5718" w:rsidRPr="00810B58" w:rsidRDefault="001A5718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</w:p>
    <w:p w14:paraId="4DBB4EC7" w14:textId="47332A93" w:rsidR="001A5718" w:rsidRPr="00810B58" w:rsidRDefault="001A5718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Kepada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Yth</w:t>
      </w:r>
      <w:proofErr w:type="spellEnd"/>
      <w:r w:rsidRPr="00810B58">
        <w:rPr>
          <w:b w:val="0"/>
          <w:bCs w:val="0"/>
          <w:color w:val="auto"/>
          <w:sz w:val="25"/>
        </w:rPr>
        <w:t>:</w:t>
      </w:r>
    </w:p>
    <w:p w14:paraId="10F517B5" w14:textId="26B614B2" w:rsidR="001A5718" w:rsidRPr="00810B58" w:rsidRDefault="001A5718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Ketua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Kwartir</w:t>
      </w:r>
      <w:proofErr w:type="spellEnd"/>
      <w:r w:rsidRPr="00810B58">
        <w:rPr>
          <w:b w:val="0"/>
          <w:bCs w:val="0"/>
          <w:color w:val="auto"/>
          <w:sz w:val="25"/>
        </w:rPr>
        <w:t xml:space="preserve"> Ranting Gerakan </w:t>
      </w:r>
      <w:proofErr w:type="spellStart"/>
      <w:r w:rsidRPr="00810B58">
        <w:rPr>
          <w:b w:val="0"/>
          <w:bCs w:val="0"/>
          <w:color w:val="auto"/>
          <w:sz w:val="25"/>
        </w:rPr>
        <w:t>Peramuka</w:t>
      </w:r>
      <w:proofErr w:type="spellEnd"/>
    </w:p>
    <w:p w14:paraId="3244AC75" w14:textId="51B7A2A0" w:rsidR="001A5718" w:rsidRPr="00810B58" w:rsidRDefault="00D14DD3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Kecamatan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 w:rsidR="00060109">
        <w:rPr>
          <w:b w:val="0"/>
          <w:bCs w:val="0"/>
          <w:color w:val="auto"/>
          <w:sz w:val="25"/>
        </w:rPr>
        <w:t>Sindang</w:t>
      </w:r>
      <w:proofErr w:type="spellEnd"/>
    </w:p>
    <w:p w14:paraId="3108E2CC" w14:textId="22F24B2F" w:rsidR="001A5718" w:rsidRPr="00810B58" w:rsidRDefault="001A5718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>Di</w:t>
      </w:r>
    </w:p>
    <w:p w14:paraId="5483DB27" w14:textId="25D229FD" w:rsidR="001A5718" w:rsidRPr="00810B58" w:rsidRDefault="001A5718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Tempat</w:t>
      </w:r>
      <w:proofErr w:type="spellEnd"/>
    </w:p>
    <w:p w14:paraId="0AA18B28" w14:textId="72643281" w:rsidR="001A5718" w:rsidRPr="00810B58" w:rsidRDefault="001A5718" w:rsidP="0014633A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8F268D1" w14:textId="73FB70DD" w:rsidR="001A5718" w:rsidRPr="00810B58" w:rsidRDefault="001A5718" w:rsidP="00E74223">
      <w:pPr>
        <w:tabs>
          <w:tab w:val="left" w:pos="1418"/>
          <w:tab w:val="left" w:pos="1701"/>
          <w:tab w:val="left" w:pos="6237"/>
        </w:tabs>
        <w:spacing w:before="0" w:line="360" w:lineRule="auto"/>
        <w:ind w:left="0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Salam </w:t>
      </w:r>
      <w:proofErr w:type="spellStart"/>
      <w:r w:rsidRPr="00810B58">
        <w:rPr>
          <w:b w:val="0"/>
          <w:bCs w:val="0"/>
          <w:color w:val="auto"/>
          <w:sz w:val="25"/>
        </w:rPr>
        <w:t>Pramuka</w:t>
      </w:r>
      <w:proofErr w:type="spellEnd"/>
      <w:r w:rsidRPr="00810B58">
        <w:rPr>
          <w:b w:val="0"/>
          <w:bCs w:val="0"/>
          <w:color w:val="auto"/>
          <w:sz w:val="25"/>
        </w:rPr>
        <w:t>,</w:t>
      </w:r>
    </w:p>
    <w:p w14:paraId="1025C19A" w14:textId="46CC2B31" w:rsidR="001A5718" w:rsidRPr="00810B58" w:rsidRDefault="001A5718" w:rsidP="00E74223">
      <w:pPr>
        <w:tabs>
          <w:tab w:val="left" w:pos="1418"/>
          <w:tab w:val="left" w:pos="1701"/>
          <w:tab w:val="left" w:pos="6237"/>
        </w:tabs>
        <w:spacing w:before="0" w:line="360" w:lineRule="auto"/>
        <w:ind w:left="0" w:firstLine="567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Dalam </w:t>
      </w:r>
      <w:proofErr w:type="spellStart"/>
      <w:r w:rsidRPr="00810B58">
        <w:rPr>
          <w:b w:val="0"/>
          <w:bCs w:val="0"/>
          <w:color w:val="auto"/>
          <w:sz w:val="25"/>
        </w:rPr>
        <w:t>rangka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meningkatkan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pengetahuan</w:t>
      </w:r>
      <w:proofErr w:type="spellEnd"/>
      <w:r w:rsidRPr="00810B58">
        <w:rPr>
          <w:b w:val="0"/>
          <w:bCs w:val="0"/>
          <w:color w:val="auto"/>
          <w:sz w:val="25"/>
        </w:rPr>
        <w:t xml:space="preserve">, </w:t>
      </w:r>
      <w:proofErr w:type="spellStart"/>
      <w:r w:rsidRPr="00810B58">
        <w:rPr>
          <w:b w:val="0"/>
          <w:bCs w:val="0"/>
          <w:color w:val="auto"/>
          <w:sz w:val="25"/>
        </w:rPr>
        <w:t>wawasan</w:t>
      </w:r>
      <w:proofErr w:type="spellEnd"/>
      <w:r w:rsidRPr="00810B58">
        <w:rPr>
          <w:b w:val="0"/>
          <w:bCs w:val="0"/>
          <w:color w:val="auto"/>
          <w:sz w:val="25"/>
        </w:rPr>
        <w:t xml:space="preserve">, </w:t>
      </w:r>
      <w:proofErr w:type="spellStart"/>
      <w:r w:rsidRPr="00810B58">
        <w:rPr>
          <w:b w:val="0"/>
          <w:bCs w:val="0"/>
          <w:color w:val="auto"/>
          <w:sz w:val="25"/>
        </w:rPr>
        <w:t>keterampilan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dan </w:t>
      </w:r>
      <w:proofErr w:type="spellStart"/>
      <w:r w:rsidRPr="00810B58">
        <w:rPr>
          <w:b w:val="0"/>
          <w:bCs w:val="0"/>
          <w:color w:val="auto"/>
          <w:sz w:val="25"/>
        </w:rPr>
        <w:t>kepemimpinan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perserta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didik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melalui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Kecakapan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Pramuka</w:t>
      </w:r>
      <w:proofErr w:type="spellEnd"/>
      <w:r w:rsidRPr="00810B58">
        <w:rPr>
          <w:b w:val="0"/>
          <w:bCs w:val="0"/>
          <w:color w:val="auto"/>
          <w:sz w:val="25"/>
        </w:rPr>
        <w:t xml:space="preserve"> Garuda </w:t>
      </w:r>
      <w:proofErr w:type="spellStart"/>
      <w:r w:rsidR="00B9676B" w:rsidRPr="00810B58">
        <w:rPr>
          <w:b w:val="0"/>
          <w:bCs w:val="0"/>
          <w:color w:val="auto"/>
          <w:sz w:val="25"/>
        </w:rPr>
        <w:t>serta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menindaklanjuti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permohonan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dari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peserta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didik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utnuk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di </w:t>
      </w:r>
      <w:proofErr w:type="spellStart"/>
      <w:r w:rsidR="00B9676B" w:rsidRPr="00810B58">
        <w:rPr>
          <w:b w:val="0"/>
          <w:bCs w:val="0"/>
          <w:color w:val="auto"/>
          <w:sz w:val="25"/>
        </w:rPr>
        <w:t>usulkan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menjadi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Pramuka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Penggalang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garuda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, Bersama </w:t>
      </w:r>
      <w:proofErr w:type="spellStart"/>
      <w:r w:rsidR="00B9676B" w:rsidRPr="00810B58">
        <w:rPr>
          <w:b w:val="0"/>
          <w:bCs w:val="0"/>
          <w:color w:val="auto"/>
          <w:sz w:val="25"/>
        </w:rPr>
        <w:t>ini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kami </w:t>
      </w:r>
      <w:proofErr w:type="spellStart"/>
      <w:r w:rsidR="00B9676B" w:rsidRPr="00810B58">
        <w:rPr>
          <w:b w:val="0"/>
          <w:bCs w:val="0"/>
          <w:color w:val="auto"/>
          <w:sz w:val="25"/>
        </w:rPr>
        <w:t>sampaikan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permohonan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usulan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Pramuka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Penggalang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Garuda </w:t>
      </w:r>
      <w:proofErr w:type="spellStart"/>
      <w:r w:rsidR="00B9676B" w:rsidRPr="00810B58">
        <w:rPr>
          <w:b w:val="0"/>
          <w:bCs w:val="0"/>
          <w:color w:val="auto"/>
          <w:sz w:val="25"/>
        </w:rPr>
        <w:t>dari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Gugus </w:t>
      </w:r>
      <w:proofErr w:type="spellStart"/>
      <w:r w:rsidR="00B9676B" w:rsidRPr="00810B58">
        <w:rPr>
          <w:b w:val="0"/>
          <w:bCs w:val="0"/>
          <w:color w:val="auto"/>
          <w:sz w:val="25"/>
        </w:rPr>
        <w:t>Depan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r w:rsidR="005E0559">
        <w:rPr>
          <w:b w:val="0"/>
          <w:bCs w:val="0"/>
          <w:color w:val="auto"/>
          <w:sz w:val="25"/>
        </w:rPr>
        <w:t>13</w:t>
      </w:r>
      <w:r w:rsidR="00B9676B" w:rsidRPr="00810B58">
        <w:rPr>
          <w:b w:val="0"/>
          <w:bCs w:val="0"/>
          <w:color w:val="auto"/>
          <w:sz w:val="25"/>
        </w:rPr>
        <w:t>.0</w:t>
      </w:r>
      <w:r w:rsidR="005E0559">
        <w:rPr>
          <w:b w:val="0"/>
          <w:bCs w:val="0"/>
          <w:color w:val="auto"/>
          <w:sz w:val="25"/>
        </w:rPr>
        <w:t>27</w:t>
      </w:r>
      <w:r w:rsidR="00B9676B" w:rsidRPr="00810B58">
        <w:rPr>
          <w:b w:val="0"/>
          <w:bCs w:val="0"/>
          <w:color w:val="auto"/>
          <w:sz w:val="25"/>
        </w:rPr>
        <w:t>-</w:t>
      </w:r>
      <w:r w:rsidR="005E0559">
        <w:rPr>
          <w:b w:val="0"/>
          <w:bCs w:val="0"/>
          <w:color w:val="auto"/>
          <w:sz w:val="25"/>
        </w:rPr>
        <w:t>13</w:t>
      </w:r>
      <w:r w:rsidR="00B9676B" w:rsidRPr="00810B58">
        <w:rPr>
          <w:b w:val="0"/>
          <w:bCs w:val="0"/>
          <w:color w:val="auto"/>
          <w:sz w:val="25"/>
        </w:rPr>
        <w:t>.0</w:t>
      </w:r>
      <w:r w:rsidR="005E0559">
        <w:rPr>
          <w:b w:val="0"/>
          <w:bCs w:val="0"/>
          <w:color w:val="auto"/>
          <w:sz w:val="25"/>
        </w:rPr>
        <w:t>28</w:t>
      </w:r>
      <w:r w:rsidR="00B9676B" w:rsidRPr="00810B58">
        <w:rPr>
          <w:b w:val="0"/>
          <w:bCs w:val="0"/>
          <w:color w:val="auto"/>
          <w:sz w:val="25"/>
        </w:rPr>
        <w:t xml:space="preserve"> SMP Negeri 1 </w:t>
      </w:r>
      <w:proofErr w:type="spellStart"/>
      <w:r w:rsidR="00624FB0">
        <w:rPr>
          <w:b w:val="0"/>
          <w:bCs w:val="0"/>
          <w:color w:val="auto"/>
          <w:sz w:val="25"/>
        </w:rPr>
        <w:t>Sindang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Kabupaten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Majalengka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dengan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peserta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didik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sebagaimana</w:t>
      </w:r>
      <w:proofErr w:type="spellEnd"/>
      <w:r w:rsidR="00B9676B"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="00B9676B" w:rsidRPr="00810B58">
        <w:rPr>
          <w:b w:val="0"/>
          <w:bCs w:val="0"/>
          <w:color w:val="auto"/>
          <w:sz w:val="25"/>
        </w:rPr>
        <w:t>terlampir</w:t>
      </w:r>
      <w:proofErr w:type="spellEnd"/>
      <w:r w:rsidR="00B9676B" w:rsidRPr="00810B58">
        <w:rPr>
          <w:b w:val="0"/>
          <w:bCs w:val="0"/>
          <w:color w:val="auto"/>
          <w:sz w:val="25"/>
        </w:rPr>
        <w:t>.</w:t>
      </w:r>
    </w:p>
    <w:p w14:paraId="33D4C383" w14:textId="03C01B09" w:rsidR="00B9676B" w:rsidRPr="00810B58" w:rsidRDefault="00B9676B" w:rsidP="00E74223">
      <w:pPr>
        <w:tabs>
          <w:tab w:val="left" w:pos="1418"/>
          <w:tab w:val="left" w:pos="1701"/>
          <w:tab w:val="left" w:pos="6237"/>
        </w:tabs>
        <w:spacing w:before="0" w:line="360" w:lineRule="auto"/>
        <w:ind w:left="0" w:firstLine="567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Besar </w:t>
      </w:r>
      <w:proofErr w:type="spellStart"/>
      <w:r w:rsidRPr="00810B58">
        <w:rPr>
          <w:b w:val="0"/>
          <w:bCs w:val="0"/>
          <w:color w:val="auto"/>
          <w:sz w:val="25"/>
        </w:rPr>
        <w:t>harapan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kami, </w:t>
      </w:r>
      <w:proofErr w:type="spellStart"/>
      <w:r w:rsidRPr="00810B58">
        <w:rPr>
          <w:b w:val="0"/>
          <w:bCs w:val="0"/>
          <w:color w:val="auto"/>
          <w:sz w:val="25"/>
        </w:rPr>
        <w:t>Kakak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dapat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menindaklanjuti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permohonan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ini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dengan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menyampaikan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kepada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</w:t>
      </w:r>
      <w:r w:rsidR="00510EFB">
        <w:rPr>
          <w:b w:val="0"/>
          <w:bCs w:val="0"/>
          <w:color w:val="auto"/>
          <w:sz w:val="25"/>
        </w:rPr>
        <w:t>w</w:t>
      </w:r>
      <w:r w:rsidRPr="00810B58">
        <w:rPr>
          <w:b w:val="0"/>
          <w:bCs w:val="0"/>
          <w:color w:val="auto"/>
          <w:sz w:val="25"/>
        </w:rPr>
        <w:t>artir</w:t>
      </w:r>
      <w:proofErr w:type="spellEnd"/>
      <w:r w:rsidRPr="00810B58">
        <w:rPr>
          <w:b w:val="0"/>
          <w:bCs w:val="0"/>
          <w:color w:val="auto"/>
          <w:sz w:val="25"/>
        </w:rPr>
        <w:t xml:space="preserve"> Cabang Gerakan </w:t>
      </w:r>
      <w:proofErr w:type="spellStart"/>
      <w:r w:rsidRPr="00810B58">
        <w:rPr>
          <w:b w:val="0"/>
          <w:bCs w:val="0"/>
          <w:color w:val="auto"/>
          <w:sz w:val="25"/>
        </w:rPr>
        <w:t>Pramuka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Kabupaten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Majalengka</w:t>
      </w:r>
      <w:proofErr w:type="spellEnd"/>
      <w:r w:rsidRPr="00810B58">
        <w:rPr>
          <w:b w:val="0"/>
          <w:bCs w:val="0"/>
          <w:color w:val="auto"/>
          <w:sz w:val="25"/>
        </w:rPr>
        <w:t>.</w:t>
      </w:r>
    </w:p>
    <w:p w14:paraId="61FA77DE" w14:textId="0B59799F" w:rsidR="00B9676B" w:rsidRPr="00810B58" w:rsidRDefault="00B9676B" w:rsidP="00E74223">
      <w:pPr>
        <w:tabs>
          <w:tab w:val="left" w:pos="1418"/>
          <w:tab w:val="left" w:pos="1701"/>
          <w:tab w:val="left" w:pos="6237"/>
        </w:tabs>
        <w:spacing w:before="0" w:line="360" w:lineRule="auto"/>
        <w:ind w:left="0" w:firstLine="567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Demikian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permohonan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kami, </w:t>
      </w:r>
      <w:proofErr w:type="spellStart"/>
      <w:r w:rsidRPr="00810B58">
        <w:rPr>
          <w:b w:val="0"/>
          <w:bCs w:val="0"/>
          <w:color w:val="auto"/>
          <w:sz w:val="25"/>
        </w:rPr>
        <w:t>atas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perhatian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dan </w:t>
      </w:r>
      <w:proofErr w:type="spellStart"/>
      <w:r w:rsidRPr="00810B58">
        <w:rPr>
          <w:b w:val="0"/>
          <w:bCs w:val="0"/>
          <w:color w:val="auto"/>
          <w:sz w:val="25"/>
        </w:rPr>
        <w:t>kerjasamanya</w:t>
      </w:r>
      <w:proofErr w:type="spellEnd"/>
      <w:r w:rsidRPr="00810B58">
        <w:rPr>
          <w:b w:val="0"/>
          <w:bCs w:val="0"/>
          <w:color w:val="auto"/>
          <w:sz w:val="25"/>
        </w:rPr>
        <w:t xml:space="preserve"> kami </w:t>
      </w:r>
      <w:proofErr w:type="spellStart"/>
      <w:r w:rsidRPr="00810B58">
        <w:rPr>
          <w:b w:val="0"/>
          <w:bCs w:val="0"/>
          <w:color w:val="auto"/>
          <w:sz w:val="25"/>
        </w:rPr>
        <w:t>sampaikan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terima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kasih</w:t>
      </w:r>
      <w:proofErr w:type="spellEnd"/>
      <w:r w:rsidRPr="00810B58">
        <w:rPr>
          <w:b w:val="0"/>
          <w:bCs w:val="0"/>
          <w:color w:val="auto"/>
          <w:sz w:val="25"/>
        </w:rPr>
        <w:t>.</w:t>
      </w:r>
    </w:p>
    <w:p w14:paraId="029B82D6" w14:textId="1B9CD308" w:rsidR="00B9676B" w:rsidRPr="00810B58" w:rsidRDefault="00B9676B" w:rsidP="001A5718">
      <w:pPr>
        <w:tabs>
          <w:tab w:val="left" w:pos="1418"/>
          <w:tab w:val="left" w:pos="1701"/>
          <w:tab w:val="left" w:pos="6237"/>
        </w:tabs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104CFB1C" w14:textId="4504CBAC" w:rsidR="00296B67" w:rsidRDefault="00296B67" w:rsidP="00296B67"/>
    <w:p w14:paraId="6A588DAE" w14:textId="624039C1" w:rsidR="00B9676B" w:rsidRPr="00810B58" w:rsidRDefault="00B9676B" w:rsidP="001A5718">
      <w:pPr>
        <w:tabs>
          <w:tab w:val="left" w:pos="1418"/>
          <w:tab w:val="left" w:pos="1701"/>
          <w:tab w:val="left" w:pos="6237"/>
        </w:tabs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54F49061" w14:textId="4553CF53" w:rsidR="00B9676B" w:rsidRPr="00810B58" w:rsidRDefault="00B9676B" w:rsidP="003318EE">
      <w:pPr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5CC7E6E9" w14:textId="04459401" w:rsidR="00096262" w:rsidRDefault="00096262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proofErr w:type="spellStart"/>
      <w:r w:rsidR="003318EE">
        <w:rPr>
          <w:b w:val="0"/>
          <w:bCs w:val="0"/>
          <w:color w:val="auto"/>
          <w:sz w:val="25"/>
        </w:rPr>
        <w:t>Mengetahui</w:t>
      </w:r>
      <w:proofErr w:type="spellEnd"/>
      <w:r w:rsidR="003318EE">
        <w:rPr>
          <w:b w:val="0"/>
          <w:bCs w:val="0"/>
          <w:color w:val="auto"/>
          <w:sz w:val="25"/>
        </w:rPr>
        <w:t>,</w:t>
      </w:r>
      <w:r>
        <w:rPr>
          <w:b w:val="0"/>
          <w:bCs w:val="0"/>
          <w:color w:val="auto"/>
          <w:sz w:val="25"/>
        </w:rPr>
        <w:tab/>
      </w:r>
    </w:p>
    <w:p w14:paraId="3B45872F" w14:textId="58907782" w:rsidR="00B9676B" w:rsidRPr="00810B58" w:rsidRDefault="003318EE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Ka. MABIGUS SMPN 1 </w:t>
      </w:r>
      <w:proofErr w:type="spellStart"/>
      <w:r w:rsidR="00C41AE2">
        <w:rPr>
          <w:b w:val="0"/>
          <w:bCs w:val="0"/>
          <w:color w:val="auto"/>
          <w:sz w:val="25"/>
        </w:rPr>
        <w:t>Sindang</w:t>
      </w:r>
      <w:proofErr w:type="spellEnd"/>
      <w:r w:rsidR="009A7947">
        <w:rPr>
          <w:b w:val="0"/>
          <w:bCs w:val="0"/>
          <w:color w:val="auto"/>
          <w:sz w:val="25"/>
        </w:rPr>
        <w:t xml:space="preserve">                            </w:t>
      </w:r>
      <w:r>
        <w:rPr>
          <w:b w:val="0"/>
          <w:bCs w:val="0"/>
          <w:color w:val="auto"/>
          <w:sz w:val="25"/>
        </w:rPr>
        <w:t xml:space="preserve">Pembina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</w:p>
    <w:p w14:paraId="2C8D78B3" w14:textId="2F656DEF" w:rsidR="005D4A98" w:rsidRPr="00810B58" w:rsidRDefault="005D4A98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2AFADCC5" w14:textId="74F4384C" w:rsidR="005D4A98" w:rsidRPr="00810B58" w:rsidRDefault="005D4A98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FD025DF" w14:textId="77777777" w:rsidR="00803A02" w:rsidRPr="00810B58" w:rsidRDefault="00803A02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90B8F17" w14:textId="6B7D292A" w:rsidR="005D4A98" w:rsidRPr="00810B58" w:rsidRDefault="005D4A98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3BA118DC" w14:textId="6E8102B2" w:rsidR="005D4A98" w:rsidRDefault="00624FB0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color w:val="auto"/>
          <w:sz w:val="25"/>
        </w:rPr>
      </w:pPr>
      <w:proofErr w:type="spellStart"/>
      <w:r>
        <w:rPr>
          <w:color w:val="auto"/>
          <w:sz w:val="25"/>
        </w:rPr>
        <w:t>Masturo</w:t>
      </w:r>
      <w:proofErr w:type="spellEnd"/>
      <w:r>
        <w:rPr>
          <w:color w:val="auto"/>
          <w:sz w:val="25"/>
        </w:rPr>
        <w:t xml:space="preserve"> Ade</w:t>
      </w:r>
      <w:r w:rsidR="005D4A98" w:rsidRPr="00810B58">
        <w:rPr>
          <w:color w:val="auto"/>
          <w:sz w:val="25"/>
        </w:rPr>
        <w:t xml:space="preserve">, </w:t>
      </w:r>
      <w:proofErr w:type="spellStart"/>
      <w:proofErr w:type="gramStart"/>
      <w:r w:rsidR="005D4A98" w:rsidRPr="00810B58">
        <w:rPr>
          <w:color w:val="auto"/>
          <w:sz w:val="25"/>
        </w:rPr>
        <w:t>S.Pd</w:t>
      </w:r>
      <w:proofErr w:type="spellEnd"/>
      <w:proofErr w:type="gramEnd"/>
      <w:r>
        <w:rPr>
          <w:color w:val="auto"/>
          <w:sz w:val="25"/>
        </w:rPr>
        <w:t xml:space="preserve"> M.M</w:t>
      </w:r>
      <w:r w:rsidR="003318EE">
        <w:rPr>
          <w:color w:val="auto"/>
          <w:sz w:val="25"/>
        </w:rPr>
        <w:tab/>
      </w:r>
      <w:r>
        <w:rPr>
          <w:color w:val="auto"/>
          <w:sz w:val="25"/>
        </w:rPr>
        <w:t xml:space="preserve">Dedi </w:t>
      </w:r>
      <w:proofErr w:type="spellStart"/>
      <w:r>
        <w:rPr>
          <w:color w:val="auto"/>
          <w:sz w:val="25"/>
        </w:rPr>
        <w:t>Kusbandi</w:t>
      </w:r>
      <w:proofErr w:type="spellEnd"/>
      <w:r w:rsidR="00510EFB">
        <w:rPr>
          <w:color w:val="auto"/>
          <w:sz w:val="25"/>
        </w:rPr>
        <w:t xml:space="preserve">, </w:t>
      </w:r>
      <w:proofErr w:type="spellStart"/>
      <w:r w:rsidR="00510EFB">
        <w:rPr>
          <w:color w:val="auto"/>
          <w:sz w:val="25"/>
        </w:rPr>
        <w:t>S.Pd.I</w:t>
      </w:r>
      <w:proofErr w:type="spellEnd"/>
      <w:r w:rsidR="00510EFB">
        <w:rPr>
          <w:color w:val="auto"/>
          <w:sz w:val="25"/>
        </w:rPr>
        <w:t>.</w:t>
      </w:r>
    </w:p>
    <w:p w14:paraId="20623860" w14:textId="7CAD8D67" w:rsidR="00296B67" w:rsidRDefault="005D4A98" w:rsidP="009A7947">
      <w:pPr>
        <w:tabs>
          <w:tab w:val="center" w:pos="1701"/>
        </w:tabs>
        <w:spacing w:before="0"/>
        <w:ind w:left="0"/>
        <w:jc w:val="both"/>
      </w:pPr>
      <w:r w:rsidRPr="00810B58">
        <w:rPr>
          <w:b w:val="0"/>
          <w:bCs w:val="0"/>
          <w:color w:val="auto"/>
          <w:sz w:val="25"/>
        </w:rPr>
        <w:t>N</w:t>
      </w:r>
      <w:r w:rsidR="00510EFB">
        <w:rPr>
          <w:b w:val="0"/>
          <w:bCs w:val="0"/>
          <w:color w:val="auto"/>
          <w:sz w:val="25"/>
        </w:rPr>
        <w:t>IP</w:t>
      </w:r>
      <w:r w:rsidRPr="00810B58">
        <w:rPr>
          <w:b w:val="0"/>
          <w:bCs w:val="0"/>
          <w:color w:val="auto"/>
          <w:sz w:val="25"/>
        </w:rPr>
        <w:t>.</w:t>
      </w:r>
      <w:r w:rsidR="00F74C8C">
        <w:rPr>
          <w:b w:val="0"/>
          <w:bCs w:val="0"/>
          <w:color w:val="auto"/>
          <w:sz w:val="25"/>
        </w:rPr>
        <w:t xml:space="preserve"> </w:t>
      </w:r>
      <w:r w:rsidR="00F74C8C" w:rsidRPr="000657F0">
        <w:rPr>
          <w:rFonts w:ascii="Times New Roman" w:hAnsi="Times New Roman" w:cs="Times New Roman"/>
          <w:sz w:val="24"/>
          <w:szCs w:val="24"/>
          <w:lang w:val="id-ID"/>
        </w:rPr>
        <w:t>196509041989031009</w:t>
      </w:r>
      <w:r w:rsidRPr="000657F0">
        <w:rPr>
          <w:color w:val="auto"/>
          <w:sz w:val="25"/>
        </w:rPr>
        <w:t xml:space="preserve"> </w:t>
      </w:r>
      <w:r w:rsidR="00624FB0" w:rsidRPr="000657F0">
        <w:rPr>
          <w:color w:val="auto"/>
          <w:sz w:val="25"/>
        </w:rPr>
        <w:tab/>
      </w:r>
      <w:r w:rsidR="00624FB0">
        <w:rPr>
          <w:b w:val="0"/>
          <w:bCs w:val="0"/>
          <w:color w:val="auto"/>
          <w:sz w:val="25"/>
        </w:rPr>
        <w:t xml:space="preserve">                                     </w:t>
      </w:r>
      <w:r w:rsidR="009A7947">
        <w:rPr>
          <w:b w:val="0"/>
          <w:bCs w:val="0"/>
          <w:color w:val="auto"/>
          <w:sz w:val="25"/>
        </w:rPr>
        <w:t xml:space="preserve"> </w:t>
      </w:r>
      <w:r w:rsidR="00296B67">
        <w:rPr>
          <w:b w:val="0"/>
          <w:bCs w:val="0"/>
          <w:color w:val="auto"/>
          <w:sz w:val="25"/>
        </w:rPr>
        <w:t>NTA.</w:t>
      </w:r>
    </w:p>
    <w:p w14:paraId="73B7B4E9" w14:textId="7319764B" w:rsidR="005D4A98" w:rsidRDefault="005D4A98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2A7AE19" w14:textId="77777777" w:rsidR="003318EE" w:rsidRPr="00810B58" w:rsidRDefault="003318EE" w:rsidP="003318EE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65198E4" w14:textId="77777777" w:rsidR="005D4A98" w:rsidRPr="00810B58" w:rsidRDefault="005D4A98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br w:type="page"/>
      </w:r>
    </w:p>
    <w:p w14:paraId="58343447" w14:textId="3B56316E" w:rsidR="005D4A98" w:rsidRPr="00810B58" w:rsidRDefault="005D4A98" w:rsidP="005D4A98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Lampiran: </w:t>
      </w:r>
    </w:p>
    <w:p w14:paraId="74B32532" w14:textId="25DB6F79" w:rsidR="005D4A98" w:rsidRPr="00810B58" w:rsidRDefault="005D4A98" w:rsidP="005D4A98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color w:val="auto"/>
          <w:sz w:val="25"/>
        </w:rPr>
        <w:t>DAFTAR PESERTA DIDIK</w:t>
      </w:r>
    </w:p>
    <w:p w14:paraId="6E503E9C" w14:textId="3A980FDA" w:rsidR="005D4A98" w:rsidRPr="00810B58" w:rsidRDefault="005D4A98" w:rsidP="005D4A98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color w:val="auto"/>
          <w:sz w:val="25"/>
        </w:rPr>
        <w:t>CALON PRAMUKA PENGGALANG GARUDA</w:t>
      </w:r>
    </w:p>
    <w:p w14:paraId="76A4FA6E" w14:textId="1BEA5BDF" w:rsidR="005D4A98" w:rsidRPr="00810B58" w:rsidRDefault="005D4A98" w:rsidP="005D4A98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color w:val="auto"/>
          <w:sz w:val="25"/>
        </w:rPr>
        <w:t xml:space="preserve">GUGUS DEPAN MAJALENGKA </w:t>
      </w:r>
      <w:r w:rsidR="00BD6434">
        <w:rPr>
          <w:color w:val="auto"/>
          <w:sz w:val="25"/>
        </w:rPr>
        <w:t>13</w:t>
      </w:r>
      <w:r w:rsidRPr="00810B58">
        <w:rPr>
          <w:color w:val="auto"/>
          <w:sz w:val="25"/>
        </w:rPr>
        <w:t>-0</w:t>
      </w:r>
      <w:r w:rsidR="00BD6434">
        <w:rPr>
          <w:color w:val="auto"/>
          <w:sz w:val="25"/>
        </w:rPr>
        <w:t>27</w:t>
      </w:r>
      <w:r w:rsidRPr="00810B58">
        <w:rPr>
          <w:color w:val="auto"/>
          <w:sz w:val="25"/>
        </w:rPr>
        <w:t>-</w:t>
      </w:r>
      <w:r w:rsidR="00BD6434">
        <w:rPr>
          <w:color w:val="auto"/>
          <w:sz w:val="25"/>
        </w:rPr>
        <w:t>13</w:t>
      </w:r>
      <w:r w:rsidRPr="00810B58">
        <w:rPr>
          <w:color w:val="auto"/>
          <w:sz w:val="25"/>
        </w:rPr>
        <w:t>.0</w:t>
      </w:r>
      <w:r w:rsidR="00BD6434">
        <w:rPr>
          <w:color w:val="auto"/>
          <w:sz w:val="25"/>
        </w:rPr>
        <w:t>28</w:t>
      </w:r>
      <w:r w:rsidRPr="00810B58">
        <w:rPr>
          <w:color w:val="auto"/>
          <w:sz w:val="25"/>
        </w:rPr>
        <w:t xml:space="preserve"> SMP NEGERI 1 </w:t>
      </w:r>
      <w:r w:rsidR="00BD6434">
        <w:rPr>
          <w:color w:val="auto"/>
          <w:sz w:val="25"/>
        </w:rPr>
        <w:t>SINDANG</w:t>
      </w:r>
    </w:p>
    <w:p w14:paraId="5A7963A7" w14:textId="7DF0EB49" w:rsidR="005D4A98" w:rsidRPr="00810B58" w:rsidRDefault="005D4A98" w:rsidP="005D4A98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3695"/>
        <w:gridCol w:w="2326"/>
        <w:gridCol w:w="1220"/>
        <w:gridCol w:w="1126"/>
      </w:tblGrid>
      <w:tr w:rsidR="00810B58" w:rsidRPr="00810B58" w14:paraId="0EAB09C8" w14:textId="77777777" w:rsidTr="0098591D">
        <w:tc>
          <w:tcPr>
            <w:tcW w:w="695" w:type="dxa"/>
            <w:vAlign w:val="center"/>
          </w:tcPr>
          <w:p w14:paraId="6CDEB047" w14:textId="5D758A00" w:rsidR="005D4A98" w:rsidRPr="00810B58" w:rsidRDefault="005D4A98" w:rsidP="005D4A9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NO</w:t>
            </w:r>
          </w:p>
        </w:tc>
        <w:tc>
          <w:tcPr>
            <w:tcW w:w="3695" w:type="dxa"/>
            <w:vAlign w:val="center"/>
          </w:tcPr>
          <w:p w14:paraId="361D8F6D" w14:textId="75BEF222" w:rsidR="005D4A98" w:rsidRPr="00810B58" w:rsidRDefault="005D4A98" w:rsidP="005D4A9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NAMA LENGKAP</w:t>
            </w:r>
          </w:p>
        </w:tc>
        <w:tc>
          <w:tcPr>
            <w:tcW w:w="2326" w:type="dxa"/>
            <w:vAlign w:val="center"/>
          </w:tcPr>
          <w:p w14:paraId="27141759" w14:textId="56DD2C31" w:rsidR="005D4A98" w:rsidRPr="00810B58" w:rsidRDefault="005D4A98" w:rsidP="005D4A9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TEMPAT TANGGAL LAHIR</w:t>
            </w:r>
          </w:p>
        </w:tc>
        <w:tc>
          <w:tcPr>
            <w:tcW w:w="1220" w:type="dxa"/>
            <w:vAlign w:val="center"/>
          </w:tcPr>
          <w:p w14:paraId="48D08780" w14:textId="7F357846" w:rsidR="005D4A98" w:rsidRPr="00810B58" w:rsidRDefault="005D4A98" w:rsidP="005D4A9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TINGKAT SKU</w:t>
            </w:r>
          </w:p>
        </w:tc>
        <w:tc>
          <w:tcPr>
            <w:tcW w:w="1126" w:type="dxa"/>
            <w:vAlign w:val="center"/>
          </w:tcPr>
          <w:p w14:paraId="02EB0EFF" w14:textId="3E2466B2" w:rsidR="005D4A98" w:rsidRPr="00810B58" w:rsidRDefault="005D4A98" w:rsidP="005D4A9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GUDEP</w:t>
            </w:r>
          </w:p>
        </w:tc>
      </w:tr>
      <w:tr w:rsidR="000D2068" w:rsidRPr="00A00117" w14:paraId="596E17B8" w14:textId="77777777" w:rsidTr="0098591D">
        <w:tc>
          <w:tcPr>
            <w:tcW w:w="695" w:type="dxa"/>
          </w:tcPr>
          <w:p w14:paraId="45BF844C" w14:textId="24443A8B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5F433C3D" w14:textId="148ADC8B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Na`if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Sahruna</w:t>
            </w:r>
            <w:proofErr w:type="spellEnd"/>
          </w:p>
        </w:tc>
        <w:tc>
          <w:tcPr>
            <w:tcW w:w="2326" w:type="dxa"/>
          </w:tcPr>
          <w:p w14:paraId="316AC7D4" w14:textId="2E3B6AE8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22 03 2010</w:t>
            </w:r>
          </w:p>
        </w:tc>
        <w:tc>
          <w:tcPr>
            <w:tcW w:w="1220" w:type="dxa"/>
          </w:tcPr>
          <w:p w14:paraId="6880D76C" w14:textId="4BA0639B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31D5280C" w14:textId="631A1EED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151606D9" w14:textId="77777777" w:rsidTr="0098591D">
        <w:tc>
          <w:tcPr>
            <w:tcW w:w="695" w:type="dxa"/>
          </w:tcPr>
          <w:p w14:paraId="1BAB6019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18926B36" w14:textId="7C216055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Rizka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Al diva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Lusminawati</w:t>
            </w:r>
            <w:proofErr w:type="spellEnd"/>
          </w:p>
        </w:tc>
        <w:tc>
          <w:tcPr>
            <w:tcW w:w="2326" w:type="dxa"/>
          </w:tcPr>
          <w:p w14:paraId="4427BF13" w14:textId="27798ED9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17 09 2010</w:t>
            </w:r>
          </w:p>
        </w:tc>
        <w:tc>
          <w:tcPr>
            <w:tcW w:w="1220" w:type="dxa"/>
          </w:tcPr>
          <w:p w14:paraId="43DA082E" w14:textId="60B4AC01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1E78A31B" w14:textId="0E379861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43AD8E2D" w14:textId="77777777" w:rsidTr="0098591D">
        <w:tc>
          <w:tcPr>
            <w:tcW w:w="695" w:type="dxa"/>
          </w:tcPr>
          <w:p w14:paraId="05DA68A5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26ED229D" w14:textId="05DD77F1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Aji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kustian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Zivana</w:t>
            </w:r>
            <w:proofErr w:type="spellEnd"/>
          </w:p>
        </w:tc>
        <w:tc>
          <w:tcPr>
            <w:tcW w:w="2326" w:type="dxa"/>
          </w:tcPr>
          <w:p w14:paraId="72559C00" w14:textId="1C4EFC98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12 12 2010</w:t>
            </w:r>
          </w:p>
        </w:tc>
        <w:tc>
          <w:tcPr>
            <w:tcW w:w="1220" w:type="dxa"/>
          </w:tcPr>
          <w:p w14:paraId="594EAA54" w14:textId="4B55F3E5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39E93BF2" w14:textId="3B7A65F8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4B1E820F" w14:textId="77777777" w:rsidTr="0098591D">
        <w:tc>
          <w:tcPr>
            <w:tcW w:w="695" w:type="dxa"/>
          </w:tcPr>
          <w:p w14:paraId="19F2925C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09E5A373" w14:textId="61A6A366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Neng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Syifa</w:t>
            </w:r>
            <w:proofErr w:type="spellEnd"/>
          </w:p>
        </w:tc>
        <w:tc>
          <w:tcPr>
            <w:tcW w:w="2326" w:type="dxa"/>
          </w:tcPr>
          <w:p w14:paraId="49BC25F4" w14:textId="50D764C2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proofErr w:type="gram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 28</w:t>
            </w:r>
            <w:proofErr w:type="gram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06 2010</w:t>
            </w:r>
          </w:p>
        </w:tc>
        <w:tc>
          <w:tcPr>
            <w:tcW w:w="1220" w:type="dxa"/>
          </w:tcPr>
          <w:p w14:paraId="5208DDCD" w14:textId="4D052CD2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3931EB59" w14:textId="5A95529F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06845147" w14:textId="77777777" w:rsidTr="0098591D">
        <w:tc>
          <w:tcPr>
            <w:tcW w:w="695" w:type="dxa"/>
          </w:tcPr>
          <w:p w14:paraId="77333DD8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03D88846" w14:textId="2D8F91E7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D’qia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Almugi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2326" w:type="dxa"/>
          </w:tcPr>
          <w:p w14:paraId="24F0A233" w14:textId="77DD1338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31 03 2010</w:t>
            </w:r>
          </w:p>
        </w:tc>
        <w:tc>
          <w:tcPr>
            <w:tcW w:w="1220" w:type="dxa"/>
          </w:tcPr>
          <w:p w14:paraId="3E8B3DEB" w14:textId="20FAD8C8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ED32D78" w14:textId="525B3404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5CA20502" w14:textId="77777777" w:rsidTr="0098591D">
        <w:tc>
          <w:tcPr>
            <w:tcW w:w="695" w:type="dxa"/>
          </w:tcPr>
          <w:p w14:paraId="11BA762C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39543DFE" w14:textId="0FE7629C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Pipit Regina Putri</w:t>
            </w:r>
          </w:p>
        </w:tc>
        <w:tc>
          <w:tcPr>
            <w:tcW w:w="2326" w:type="dxa"/>
          </w:tcPr>
          <w:p w14:paraId="6FDB021A" w14:textId="3ABEB664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05 06 2010</w:t>
            </w:r>
          </w:p>
        </w:tc>
        <w:tc>
          <w:tcPr>
            <w:tcW w:w="1220" w:type="dxa"/>
          </w:tcPr>
          <w:p w14:paraId="3FEC8E90" w14:textId="4AB8D6AF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1261289" w14:textId="3010C8A6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3226FE9E" w14:textId="77777777" w:rsidTr="0098591D">
        <w:tc>
          <w:tcPr>
            <w:tcW w:w="695" w:type="dxa"/>
          </w:tcPr>
          <w:p w14:paraId="2E461CC7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52CAD582" w14:textId="0EEE5050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Ecca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Nurmila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Safa</w:t>
            </w:r>
          </w:p>
        </w:tc>
        <w:tc>
          <w:tcPr>
            <w:tcW w:w="2326" w:type="dxa"/>
          </w:tcPr>
          <w:p w14:paraId="4A6DC68D" w14:textId="678BD5E4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20 01 2010</w:t>
            </w:r>
          </w:p>
        </w:tc>
        <w:tc>
          <w:tcPr>
            <w:tcW w:w="1220" w:type="dxa"/>
          </w:tcPr>
          <w:p w14:paraId="7066DF65" w14:textId="6D0E7E10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35950D2B" w14:textId="6007183B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15326969" w14:textId="77777777" w:rsidTr="0098591D">
        <w:tc>
          <w:tcPr>
            <w:tcW w:w="695" w:type="dxa"/>
          </w:tcPr>
          <w:p w14:paraId="15E589E0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21E7104C" w14:textId="0B398958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Destian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Nur Fauziah</w:t>
            </w:r>
          </w:p>
        </w:tc>
        <w:tc>
          <w:tcPr>
            <w:tcW w:w="2326" w:type="dxa"/>
          </w:tcPr>
          <w:p w14:paraId="3868F6BF" w14:textId="3956BCC0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23 02 2011</w:t>
            </w:r>
          </w:p>
        </w:tc>
        <w:tc>
          <w:tcPr>
            <w:tcW w:w="1220" w:type="dxa"/>
          </w:tcPr>
          <w:p w14:paraId="2DCECDA3" w14:textId="78D310C0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1B3AE4B" w14:textId="54367CC7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1C1C491B" w14:textId="77777777" w:rsidTr="0098591D">
        <w:tc>
          <w:tcPr>
            <w:tcW w:w="695" w:type="dxa"/>
          </w:tcPr>
          <w:p w14:paraId="345A866A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0FE35DE9" w14:textId="495DAED7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Vega Silvana</w:t>
            </w:r>
          </w:p>
        </w:tc>
        <w:tc>
          <w:tcPr>
            <w:tcW w:w="2326" w:type="dxa"/>
          </w:tcPr>
          <w:p w14:paraId="20967F79" w14:textId="2A095210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25 12 2010</w:t>
            </w:r>
          </w:p>
        </w:tc>
        <w:tc>
          <w:tcPr>
            <w:tcW w:w="1220" w:type="dxa"/>
          </w:tcPr>
          <w:p w14:paraId="48A517E7" w14:textId="3FEB8B1F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0092D5AF" w14:textId="4A44FEB3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412A0FCE" w14:textId="77777777" w:rsidTr="0017536E">
        <w:trPr>
          <w:trHeight w:val="443"/>
        </w:trPr>
        <w:tc>
          <w:tcPr>
            <w:tcW w:w="695" w:type="dxa"/>
          </w:tcPr>
          <w:p w14:paraId="59B69B84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4D78F896" w14:textId="53EBFC15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Esi Triana Dewi</w:t>
            </w:r>
          </w:p>
        </w:tc>
        <w:tc>
          <w:tcPr>
            <w:tcW w:w="2326" w:type="dxa"/>
          </w:tcPr>
          <w:p w14:paraId="34E55FF8" w14:textId="1F32906A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proofErr w:type="gram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 02</w:t>
            </w:r>
            <w:proofErr w:type="gram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02 2010</w:t>
            </w:r>
          </w:p>
        </w:tc>
        <w:tc>
          <w:tcPr>
            <w:tcW w:w="1220" w:type="dxa"/>
          </w:tcPr>
          <w:p w14:paraId="5E9F7FE3" w14:textId="7A2AF2E0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27FA1CA8" w14:textId="5CB46266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5B8E3275" w14:textId="77777777" w:rsidTr="0098591D">
        <w:tc>
          <w:tcPr>
            <w:tcW w:w="695" w:type="dxa"/>
          </w:tcPr>
          <w:p w14:paraId="7235C79B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14377495" w14:textId="0F2FD9F8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Maya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Aulia</w:t>
            </w:r>
            <w:proofErr w:type="spellEnd"/>
          </w:p>
        </w:tc>
        <w:tc>
          <w:tcPr>
            <w:tcW w:w="2326" w:type="dxa"/>
          </w:tcPr>
          <w:p w14:paraId="2E802191" w14:textId="39C9BCAF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02 01 2011</w:t>
            </w:r>
          </w:p>
        </w:tc>
        <w:tc>
          <w:tcPr>
            <w:tcW w:w="1220" w:type="dxa"/>
          </w:tcPr>
          <w:p w14:paraId="04947C50" w14:textId="5A1762BF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4F71CB39" w14:textId="4E3413D3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150490B9" w14:textId="77777777" w:rsidTr="0098591D">
        <w:tc>
          <w:tcPr>
            <w:tcW w:w="695" w:type="dxa"/>
          </w:tcPr>
          <w:p w14:paraId="4E739FA7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44C0B796" w14:textId="3EE968B5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Vanesa Silviana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Zianti</w:t>
            </w:r>
            <w:proofErr w:type="spellEnd"/>
          </w:p>
        </w:tc>
        <w:tc>
          <w:tcPr>
            <w:tcW w:w="2326" w:type="dxa"/>
          </w:tcPr>
          <w:p w14:paraId="304FE13E" w14:textId="1B62C68A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26 05 2010</w:t>
            </w:r>
          </w:p>
        </w:tc>
        <w:tc>
          <w:tcPr>
            <w:tcW w:w="1220" w:type="dxa"/>
          </w:tcPr>
          <w:p w14:paraId="0380C2A5" w14:textId="15DB1201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DB7F37A" w14:textId="104E70F4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0D2068" w:rsidRPr="00A00117" w14:paraId="48513F8B" w14:textId="77777777" w:rsidTr="0098591D">
        <w:tc>
          <w:tcPr>
            <w:tcW w:w="695" w:type="dxa"/>
          </w:tcPr>
          <w:p w14:paraId="46CAD21D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6DEB8B0F" w14:textId="2C500A26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Rizki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Adiansah</w:t>
            </w:r>
            <w:proofErr w:type="spellEnd"/>
          </w:p>
        </w:tc>
        <w:tc>
          <w:tcPr>
            <w:tcW w:w="2326" w:type="dxa"/>
          </w:tcPr>
          <w:p w14:paraId="0042A734" w14:textId="15A20E8D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23 06 2010</w:t>
            </w:r>
          </w:p>
        </w:tc>
        <w:tc>
          <w:tcPr>
            <w:tcW w:w="1220" w:type="dxa"/>
          </w:tcPr>
          <w:p w14:paraId="181526F9" w14:textId="10D28BCD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E84D0F5" w14:textId="784A03AC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1A374893" w14:textId="77777777" w:rsidTr="0098591D">
        <w:tc>
          <w:tcPr>
            <w:tcW w:w="695" w:type="dxa"/>
          </w:tcPr>
          <w:p w14:paraId="2936DD5B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38D6BE68" w14:textId="4A7BD345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Firman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Zaki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Muharom</w:t>
            </w:r>
            <w:proofErr w:type="spellEnd"/>
          </w:p>
        </w:tc>
        <w:tc>
          <w:tcPr>
            <w:tcW w:w="2326" w:type="dxa"/>
          </w:tcPr>
          <w:p w14:paraId="21536729" w14:textId="0B64EC97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10 12 2010</w:t>
            </w:r>
          </w:p>
        </w:tc>
        <w:tc>
          <w:tcPr>
            <w:tcW w:w="1220" w:type="dxa"/>
          </w:tcPr>
          <w:p w14:paraId="17A95F65" w14:textId="3D6A83DB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57BD74D1" w14:textId="3A512B18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2A9A2839" w14:textId="77777777" w:rsidTr="0098591D">
        <w:tc>
          <w:tcPr>
            <w:tcW w:w="695" w:type="dxa"/>
          </w:tcPr>
          <w:p w14:paraId="2515038F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32365BDE" w14:textId="56EF1CF2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Fahri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Faozi</w:t>
            </w:r>
            <w:proofErr w:type="spellEnd"/>
          </w:p>
        </w:tc>
        <w:tc>
          <w:tcPr>
            <w:tcW w:w="2326" w:type="dxa"/>
          </w:tcPr>
          <w:p w14:paraId="6A6F2219" w14:textId="2E3658F7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10 01 2010</w:t>
            </w:r>
          </w:p>
        </w:tc>
        <w:tc>
          <w:tcPr>
            <w:tcW w:w="1220" w:type="dxa"/>
          </w:tcPr>
          <w:p w14:paraId="447BF9BD" w14:textId="70BCEA36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6328ADA3" w14:textId="1A720D89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0EEE4A8E" w14:textId="77777777" w:rsidTr="0098591D">
        <w:tc>
          <w:tcPr>
            <w:tcW w:w="695" w:type="dxa"/>
          </w:tcPr>
          <w:p w14:paraId="4C9FFADB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30676FE9" w14:textId="247DF43F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Risky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Ardiansyah</w:t>
            </w:r>
            <w:proofErr w:type="spellEnd"/>
          </w:p>
        </w:tc>
        <w:tc>
          <w:tcPr>
            <w:tcW w:w="2326" w:type="dxa"/>
          </w:tcPr>
          <w:p w14:paraId="0B3D1B02" w14:textId="0F0FE690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20 03 2010</w:t>
            </w:r>
          </w:p>
        </w:tc>
        <w:tc>
          <w:tcPr>
            <w:tcW w:w="1220" w:type="dxa"/>
          </w:tcPr>
          <w:p w14:paraId="4241DBA4" w14:textId="376138D5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393FA17" w14:textId="27CE0F22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44972B8E" w14:textId="77777777" w:rsidTr="0098591D">
        <w:tc>
          <w:tcPr>
            <w:tcW w:w="695" w:type="dxa"/>
          </w:tcPr>
          <w:p w14:paraId="09F9397A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391EB824" w14:textId="27275755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Muhamad Rizky</w:t>
            </w:r>
          </w:p>
        </w:tc>
        <w:tc>
          <w:tcPr>
            <w:tcW w:w="2326" w:type="dxa"/>
          </w:tcPr>
          <w:p w14:paraId="6A8B071B" w14:textId="2B4E1266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25 11 2010</w:t>
            </w:r>
          </w:p>
        </w:tc>
        <w:tc>
          <w:tcPr>
            <w:tcW w:w="1220" w:type="dxa"/>
          </w:tcPr>
          <w:p w14:paraId="729C8254" w14:textId="323D880C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940C374" w14:textId="7D98FF82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28719164" w14:textId="77777777" w:rsidTr="0017536E">
        <w:trPr>
          <w:trHeight w:val="436"/>
        </w:trPr>
        <w:tc>
          <w:tcPr>
            <w:tcW w:w="695" w:type="dxa"/>
          </w:tcPr>
          <w:p w14:paraId="7FFBE8BA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7E1C2EAA" w14:textId="718F258B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Iyan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Khoirul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Yani</w:t>
            </w:r>
          </w:p>
        </w:tc>
        <w:tc>
          <w:tcPr>
            <w:tcW w:w="2326" w:type="dxa"/>
          </w:tcPr>
          <w:p w14:paraId="1A371CC8" w14:textId="6EE3B2AB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proofErr w:type="gram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 30</w:t>
            </w:r>
            <w:proofErr w:type="gram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01 2010</w:t>
            </w:r>
          </w:p>
        </w:tc>
        <w:tc>
          <w:tcPr>
            <w:tcW w:w="1220" w:type="dxa"/>
          </w:tcPr>
          <w:p w14:paraId="4F57E339" w14:textId="2AB95F01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9B4CEE1" w14:textId="247E7BA3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3B239FC9" w14:textId="77777777" w:rsidTr="0098591D">
        <w:tc>
          <w:tcPr>
            <w:tcW w:w="695" w:type="dxa"/>
          </w:tcPr>
          <w:p w14:paraId="12937ECC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3F7403CB" w14:textId="2359E0A0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Ardhi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Tanzillal</w:t>
            </w:r>
            <w:proofErr w:type="spellEnd"/>
          </w:p>
        </w:tc>
        <w:tc>
          <w:tcPr>
            <w:tcW w:w="2326" w:type="dxa"/>
          </w:tcPr>
          <w:p w14:paraId="60C2589D" w14:textId="4A0B2DBF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proofErr w:type="gram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 19</w:t>
            </w:r>
            <w:proofErr w:type="gram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06 2010</w:t>
            </w:r>
          </w:p>
        </w:tc>
        <w:tc>
          <w:tcPr>
            <w:tcW w:w="1220" w:type="dxa"/>
          </w:tcPr>
          <w:p w14:paraId="1ACE5F05" w14:textId="15725FE3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A201070" w14:textId="5FD53698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4302F886" w14:textId="77777777" w:rsidTr="0098591D">
        <w:tc>
          <w:tcPr>
            <w:tcW w:w="695" w:type="dxa"/>
          </w:tcPr>
          <w:p w14:paraId="00D587A2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1AC0F931" w14:textId="119C48BA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D’Aby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Afitra</w:t>
            </w:r>
            <w:proofErr w:type="spellEnd"/>
          </w:p>
        </w:tc>
        <w:tc>
          <w:tcPr>
            <w:tcW w:w="2326" w:type="dxa"/>
          </w:tcPr>
          <w:p w14:paraId="78248E23" w14:textId="339EC370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10 09 2010</w:t>
            </w:r>
          </w:p>
        </w:tc>
        <w:tc>
          <w:tcPr>
            <w:tcW w:w="1220" w:type="dxa"/>
          </w:tcPr>
          <w:p w14:paraId="2D6DC90B" w14:textId="164F990E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67C671A7" w14:textId="06AF59A0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0D2068" w:rsidRPr="00A00117" w14:paraId="31FACB94" w14:textId="77777777" w:rsidTr="0098591D">
        <w:tc>
          <w:tcPr>
            <w:tcW w:w="695" w:type="dxa"/>
          </w:tcPr>
          <w:p w14:paraId="418A30B9" w14:textId="77777777" w:rsidR="000D2068" w:rsidRPr="00A00117" w:rsidRDefault="000D2068" w:rsidP="000D2068">
            <w:pPr>
              <w:pStyle w:val="ListParagraph"/>
              <w:numPr>
                <w:ilvl w:val="0"/>
                <w:numId w:val="7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695" w:type="dxa"/>
          </w:tcPr>
          <w:p w14:paraId="6D7BF2A2" w14:textId="100DF0B2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Dwiyan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Febriansya</w:t>
            </w:r>
            <w:proofErr w:type="spellEnd"/>
          </w:p>
        </w:tc>
        <w:tc>
          <w:tcPr>
            <w:tcW w:w="2326" w:type="dxa"/>
          </w:tcPr>
          <w:p w14:paraId="4718315A" w14:textId="01D79E88" w:rsidR="000D2068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27 02 2011</w:t>
            </w:r>
          </w:p>
        </w:tc>
        <w:tc>
          <w:tcPr>
            <w:tcW w:w="1220" w:type="dxa"/>
          </w:tcPr>
          <w:p w14:paraId="062A3752" w14:textId="612AB826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1C98EE4D" w14:textId="3EE76A3D" w:rsidR="000D2068" w:rsidRPr="00A00117" w:rsidRDefault="000D2068" w:rsidP="000D206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</w:tbl>
    <w:p w14:paraId="24DAE335" w14:textId="77777777" w:rsidR="00296B67" w:rsidRDefault="00F90C29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proofErr w:type="spellStart"/>
      <w:r w:rsidR="00296B67">
        <w:rPr>
          <w:b w:val="0"/>
          <w:bCs w:val="0"/>
          <w:color w:val="auto"/>
          <w:sz w:val="25"/>
        </w:rPr>
        <w:t>Mengetahui</w:t>
      </w:r>
      <w:proofErr w:type="spellEnd"/>
      <w:r w:rsidR="00296B67">
        <w:rPr>
          <w:b w:val="0"/>
          <w:bCs w:val="0"/>
          <w:color w:val="auto"/>
          <w:sz w:val="25"/>
        </w:rPr>
        <w:t>,</w:t>
      </w:r>
      <w:r w:rsidR="00296B67">
        <w:rPr>
          <w:b w:val="0"/>
          <w:bCs w:val="0"/>
          <w:color w:val="auto"/>
          <w:sz w:val="25"/>
        </w:rPr>
        <w:tab/>
      </w:r>
    </w:p>
    <w:p w14:paraId="7C4B3700" w14:textId="61EFB8E5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Ka. MABIGUS SMPN 1 </w:t>
      </w:r>
      <w:proofErr w:type="spellStart"/>
      <w:r w:rsidR="00BC158F"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ab/>
        <w:t xml:space="preserve">Pembina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</w:p>
    <w:p w14:paraId="6C89F787" w14:textId="77777777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3E9F20E" w14:textId="77777777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77F01D54" w14:textId="77777777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1A2215E" w14:textId="00CDBCED" w:rsidR="00296B67" w:rsidRDefault="00C9580A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color w:val="auto"/>
          <w:sz w:val="25"/>
        </w:rPr>
      </w:pPr>
      <w:r>
        <w:rPr>
          <w:color w:val="auto"/>
          <w:sz w:val="25"/>
        </w:rPr>
        <w:t xml:space="preserve">H. MASTURO ADE </w:t>
      </w:r>
      <w:proofErr w:type="spellStart"/>
      <w:proofErr w:type="gramStart"/>
      <w:r>
        <w:rPr>
          <w:color w:val="auto"/>
          <w:sz w:val="25"/>
        </w:rPr>
        <w:t>S.Pd,.</w:t>
      </w:r>
      <w:proofErr w:type="gramEnd"/>
      <w:r>
        <w:rPr>
          <w:color w:val="auto"/>
          <w:sz w:val="25"/>
        </w:rPr>
        <w:t>MM</w:t>
      </w:r>
      <w:proofErr w:type="spellEnd"/>
      <w:r>
        <w:rPr>
          <w:color w:val="auto"/>
          <w:sz w:val="25"/>
        </w:rPr>
        <w:t>.</w:t>
      </w:r>
      <w:r w:rsidR="00296B67">
        <w:rPr>
          <w:color w:val="auto"/>
          <w:sz w:val="25"/>
        </w:rPr>
        <w:tab/>
      </w:r>
      <w:r>
        <w:rPr>
          <w:color w:val="auto"/>
          <w:sz w:val="25"/>
        </w:rPr>
        <w:t>DEDI KUSBANDI</w:t>
      </w:r>
      <w:r w:rsidR="00510EFB">
        <w:rPr>
          <w:color w:val="auto"/>
          <w:sz w:val="25"/>
        </w:rPr>
        <w:t xml:space="preserve">, </w:t>
      </w:r>
      <w:proofErr w:type="spellStart"/>
      <w:r w:rsidR="00510EFB">
        <w:rPr>
          <w:color w:val="auto"/>
          <w:sz w:val="25"/>
        </w:rPr>
        <w:t>S.Pd.I</w:t>
      </w:r>
      <w:proofErr w:type="spellEnd"/>
      <w:r w:rsidR="00510EFB">
        <w:rPr>
          <w:color w:val="auto"/>
          <w:sz w:val="25"/>
        </w:rPr>
        <w:t>.</w:t>
      </w:r>
    </w:p>
    <w:p w14:paraId="53E6E4BF" w14:textId="17C297A8" w:rsidR="00296B67" w:rsidRDefault="00296B67" w:rsidP="00E65307">
      <w:pPr>
        <w:tabs>
          <w:tab w:val="center" w:pos="1701"/>
        </w:tabs>
        <w:spacing w:before="0"/>
        <w:ind w:left="0"/>
        <w:jc w:val="both"/>
      </w:pPr>
      <w:r w:rsidRPr="00810B58">
        <w:rPr>
          <w:b w:val="0"/>
          <w:bCs w:val="0"/>
          <w:color w:val="auto"/>
          <w:sz w:val="25"/>
        </w:rPr>
        <w:t>Nip.</w:t>
      </w:r>
      <w:r w:rsidR="000657F0">
        <w:rPr>
          <w:b w:val="0"/>
          <w:bCs w:val="0"/>
          <w:color w:val="auto"/>
          <w:sz w:val="25"/>
        </w:rPr>
        <w:t xml:space="preserve"> </w:t>
      </w:r>
      <w:r w:rsidR="000657F0" w:rsidRPr="000657F0">
        <w:rPr>
          <w:rFonts w:ascii="Times New Roman" w:hAnsi="Times New Roman" w:cs="Times New Roman"/>
          <w:sz w:val="24"/>
          <w:szCs w:val="24"/>
          <w:lang w:val="id-ID"/>
        </w:rPr>
        <w:t>196509041989031009</w:t>
      </w:r>
      <w:r w:rsidR="000657F0" w:rsidRPr="000657F0">
        <w:rPr>
          <w:color w:val="auto"/>
          <w:sz w:val="25"/>
        </w:rPr>
        <w:t xml:space="preserve"> </w:t>
      </w:r>
      <w:r w:rsidR="000657F0" w:rsidRPr="000657F0">
        <w:rPr>
          <w:color w:val="auto"/>
          <w:sz w:val="25"/>
        </w:rPr>
        <w:tab/>
      </w:r>
      <w:r w:rsidR="00C9580A"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 w:rsidR="00E65307">
        <w:rPr>
          <w:b w:val="0"/>
          <w:bCs w:val="0"/>
          <w:color w:val="auto"/>
          <w:sz w:val="25"/>
        </w:rPr>
        <w:tab/>
      </w:r>
      <w:r w:rsidR="000657F0">
        <w:rPr>
          <w:b w:val="0"/>
          <w:bCs w:val="0"/>
          <w:color w:val="auto"/>
          <w:sz w:val="25"/>
        </w:rPr>
        <w:t xml:space="preserve">      </w:t>
      </w:r>
      <w:r>
        <w:rPr>
          <w:b w:val="0"/>
          <w:bCs w:val="0"/>
          <w:color w:val="auto"/>
          <w:sz w:val="25"/>
        </w:rPr>
        <w:t>NTA</w:t>
      </w:r>
      <w:r w:rsidR="000657F0">
        <w:rPr>
          <w:b w:val="0"/>
          <w:bCs w:val="0"/>
          <w:color w:val="auto"/>
          <w:sz w:val="25"/>
        </w:rPr>
        <w:t>………………………………</w:t>
      </w:r>
      <w:r>
        <w:rPr>
          <w:b w:val="0"/>
          <w:bCs w:val="0"/>
          <w:color w:val="auto"/>
          <w:sz w:val="25"/>
        </w:rPr>
        <w:t xml:space="preserve"> </w:t>
      </w:r>
      <w:r w:rsidR="00E65307">
        <w:rPr>
          <w:b w:val="0"/>
          <w:bCs w:val="0"/>
          <w:color w:val="auto"/>
          <w:sz w:val="25"/>
        </w:rPr>
        <w:tab/>
      </w:r>
      <w:r w:rsidR="00E65307">
        <w:rPr>
          <w:b w:val="0"/>
          <w:bCs w:val="0"/>
          <w:color w:val="auto"/>
          <w:sz w:val="25"/>
        </w:rPr>
        <w:tab/>
      </w:r>
    </w:p>
    <w:p w14:paraId="25501050" w14:textId="5BE245CE" w:rsidR="00F90C29" w:rsidRDefault="00F90C29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2A4EFCA" w14:textId="77777777" w:rsidR="00E74223" w:rsidRPr="00810B58" w:rsidRDefault="00E74223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br w:type="page"/>
      </w:r>
    </w:p>
    <w:p w14:paraId="01000A37" w14:textId="0F918A5B" w:rsidR="00EA585F" w:rsidRPr="00810B58" w:rsidRDefault="00810B58" w:rsidP="00E74223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1"/>
          <w:szCs w:val="22"/>
        </w:rPr>
      </w:pPr>
      <w:r w:rsidRPr="00810B58">
        <w:rPr>
          <w:noProof/>
          <w:color w:val="auto"/>
          <w:sz w:val="21"/>
          <w:szCs w:val="22"/>
          <w:lang w:val="en-ID" w:eastAsia="en-ID"/>
        </w:rPr>
        <w:drawing>
          <wp:anchor distT="0" distB="0" distL="114300" distR="114300" simplePos="0" relativeHeight="251667456" behindDoc="1" locked="0" layoutInCell="1" allowOverlap="1" wp14:anchorId="3BBA31B9" wp14:editId="3B8FAD5E">
            <wp:simplePos x="0" y="0"/>
            <wp:positionH relativeFrom="column">
              <wp:posOffset>4814813</wp:posOffset>
            </wp:positionH>
            <wp:positionV relativeFrom="paragraph">
              <wp:posOffset>-253081</wp:posOffset>
            </wp:positionV>
            <wp:extent cx="1380706" cy="1380706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0706" cy="1380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223" w:rsidRPr="00810B58">
        <w:rPr>
          <w:noProof/>
          <w:color w:val="auto"/>
          <w:sz w:val="28"/>
          <w:szCs w:val="22"/>
          <w:lang w:val="en-ID" w:eastAsia="en-ID"/>
        </w:rPr>
        <w:drawing>
          <wp:anchor distT="0" distB="0" distL="114300" distR="114300" simplePos="0" relativeHeight="251666432" behindDoc="1" locked="0" layoutInCell="1" allowOverlap="1" wp14:anchorId="50C69A49" wp14:editId="2AC5B12E">
            <wp:simplePos x="0" y="0"/>
            <wp:positionH relativeFrom="column">
              <wp:posOffset>-39275</wp:posOffset>
            </wp:positionH>
            <wp:positionV relativeFrom="paragraph">
              <wp:posOffset>-379622</wp:posOffset>
            </wp:positionV>
            <wp:extent cx="766357" cy="145796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2040" cy="1468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223" w:rsidRPr="00810B58">
        <w:rPr>
          <w:color w:val="auto"/>
          <w:sz w:val="29"/>
          <w:szCs w:val="30"/>
        </w:rPr>
        <w:t>GERAKAN PRAMUKA</w:t>
      </w:r>
    </w:p>
    <w:p w14:paraId="213B3B3E" w14:textId="635BE2BE" w:rsidR="00E74223" w:rsidRPr="00810B58" w:rsidRDefault="00E74223" w:rsidP="00E74223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1"/>
          <w:szCs w:val="22"/>
        </w:rPr>
      </w:pPr>
      <w:r w:rsidRPr="00810B58">
        <w:rPr>
          <w:color w:val="auto"/>
          <w:sz w:val="31"/>
          <w:szCs w:val="32"/>
        </w:rPr>
        <w:t xml:space="preserve">KWARTIR </w:t>
      </w:r>
      <w:r w:rsidR="001033CC">
        <w:rPr>
          <w:color w:val="auto"/>
          <w:sz w:val="31"/>
          <w:szCs w:val="32"/>
        </w:rPr>
        <w:t>SINDANG</w:t>
      </w:r>
      <w:r w:rsidRPr="00810B58">
        <w:rPr>
          <w:color w:val="auto"/>
          <w:sz w:val="31"/>
          <w:szCs w:val="32"/>
        </w:rPr>
        <w:t xml:space="preserve"> </w:t>
      </w:r>
      <w:r w:rsidR="00D14DD3">
        <w:rPr>
          <w:color w:val="auto"/>
          <w:sz w:val="31"/>
          <w:szCs w:val="32"/>
        </w:rPr>
        <w:t xml:space="preserve">KECAMATAN </w:t>
      </w:r>
      <w:r w:rsidR="001033CC">
        <w:rPr>
          <w:color w:val="auto"/>
          <w:sz w:val="31"/>
          <w:szCs w:val="32"/>
        </w:rPr>
        <w:t>SINDANG</w:t>
      </w:r>
    </w:p>
    <w:p w14:paraId="2CBC83AA" w14:textId="46C89B30" w:rsidR="00E74223" w:rsidRPr="00810B58" w:rsidRDefault="00E74223" w:rsidP="00E74223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9"/>
          <w:szCs w:val="30"/>
        </w:rPr>
      </w:pPr>
      <w:r w:rsidRPr="00810B58">
        <w:rPr>
          <w:color w:val="auto"/>
          <w:sz w:val="27"/>
          <w:szCs w:val="28"/>
        </w:rPr>
        <w:t>KABUPATEN MAJALENGKA</w:t>
      </w:r>
    </w:p>
    <w:p w14:paraId="53C264BA" w14:textId="160E8961" w:rsidR="00E74223" w:rsidRPr="00810B58" w:rsidRDefault="00E74223" w:rsidP="00E74223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b w:val="0"/>
          <w:bCs w:val="0"/>
          <w:color w:val="auto"/>
          <w:sz w:val="23"/>
          <w:szCs w:val="24"/>
        </w:rPr>
      </w:pPr>
      <w:r w:rsidRPr="00810B58">
        <w:rPr>
          <w:b w:val="0"/>
          <w:bCs w:val="0"/>
          <w:color w:val="auto"/>
          <w:sz w:val="23"/>
          <w:szCs w:val="24"/>
        </w:rPr>
        <w:t xml:space="preserve">Alamat: Jl. </w:t>
      </w:r>
      <w:proofErr w:type="spellStart"/>
      <w:r w:rsidR="00C22A16">
        <w:rPr>
          <w:b w:val="0"/>
          <w:bCs w:val="0"/>
          <w:color w:val="auto"/>
          <w:sz w:val="23"/>
          <w:szCs w:val="24"/>
        </w:rPr>
        <w:t>Tirtalaksana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Ds. </w:t>
      </w:r>
      <w:proofErr w:type="spellStart"/>
      <w:r w:rsidR="00C22A16">
        <w:rPr>
          <w:b w:val="0"/>
          <w:bCs w:val="0"/>
          <w:color w:val="auto"/>
          <w:sz w:val="23"/>
          <w:szCs w:val="24"/>
        </w:rPr>
        <w:t>Sindang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proofErr w:type="spellStart"/>
      <w:r w:rsidRPr="00810B58">
        <w:rPr>
          <w:b w:val="0"/>
          <w:bCs w:val="0"/>
          <w:color w:val="auto"/>
          <w:sz w:val="23"/>
          <w:szCs w:val="24"/>
        </w:rPr>
        <w:t>Kecam</w:t>
      </w:r>
      <w:r w:rsidR="00AF0554">
        <w:rPr>
          <w:b w:val="0"/>
          <w:bCs w:val="0"/>
          <w:color w:val="auto"/>
          <w:sz w:val="23"/>
          <w:szCs w:val="24"/>
        </w:rPr>
        <w:t>a</w:t>
      </w:r>
      <w:r w:rsidRPr="00810B58">
        <w:rPr>
          <w:b w:val="0"/>
          <w:bCs w:val="0"/>
          <w:color w:val="auto"/>
          <w:sz w:val="23"/>
          <w:szCs w:val="24"/>
        </w:rPr>
        <w:t>tan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proofErr w:type="spellStart"/>
      <w:r w:rsidR="00C22A16">
        <w:rPr>
          <w:b w:val="0"/>
          <w:bCs w:val="0"/>
          <w:color w:val="auto"/>
          <w:sz w:val="23"/>
          <w:szCs w:val="24"/>
        </w:rPr>
        <w:t>Sindang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</w:p>
    <w:p w14:paraId="57F70CA1" w14:textId="1FA03A7B" w:rsidR="00E74223" w:rsidRPr="00810B58" w:rsidRDefault="00E74223" w:rsidP="00E74223">
      <w:pPr>
        <w:pBdr>
          <w:bottom w:val="double" w:sz="6" w:space="1" w:color="auto"/>
        </w:pBd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b w:val="0"/>
          <w:bCs w:val="0"/>
          <w:color w:val="auto"/>
          <w:sz w:val="23"/>
          <w:szCs w:val="24"/>
        </w:rPr>
      </w:pPr>
      <w:proofErr w:type="spellStart"/>
      <w:proofErr w:type="gramStart"/>
      <w:r w:rsidRPr="00810B58">
        <w:rPr>
          <w:b w:val="0"/>
          <w:bCs w:val="0"/>
          <w:color w:val="auto"/>
          <w:sz w:val="23"/>
          <w:szCs w:val="24"/>
        </w:rPr>
        <w:t>Kabupaten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 </w:t>
      </w:r>
      <w:proofErr w:type="spellStart"/>
      <w:r w:rsidRPr="00810B58">
        <w:rPr>
          <w:b w:val="0"/>
          <w:bCs w:val="0"/>
          <w:color w:val="auto"/>
          <w:sz w:val="23"/>
          <w:szCs w:val="24"/>
        </w:rPr>
        <w:t>Majalengka</w:t>
      </w:r>
      <w:proofErr w:type="spellEnd"/>
      <w:proofErr w:type="gramEnd"/>
    </w:p>
    <w:p w14:paraId="2DC7C295" w14:textId="11DE493B" w:rsidR="00E74223" w:rsidRPr="00810B58" w:rsidRDefault="00E74223" w:rsidP="00E74223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b w:val="0"/>
          <w:bCs w:val="0"/>
          <w:color w:val="auto"/>
          <w:sz w:val="23"/>
          <w:szCs w:val="24"/>
        </w:rPr>
      </w:pPr>
    </w:p>
    <w:p w14:paraId="068C04D6" w14:textId="3DF9582F" w:rsidR="00EA585F" w:rsidRDefault="00810B58" w:rsidP="00810B58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Nomor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 w:rsidR="009C73C3"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</w:p>
    <w:p w14:paraId="2E00B917" w14:textId="6A353AE1" w:rsidR="00810B58" w:rsidRDefault="00810B58" w:rsidP="00810B58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Lampiran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  <w:t>1 (</w:t>
      </w:r>
      <w:proofErr w:type="spellStart"/>
      <w:r>
        <w:rPr>
          <w:b w:val="0"/>
          <w:bCs w:val="0"/>
          <w:color w:val="auto"/>
          <w:sz w:val="25"/>
        </w:rPr>
        <w:t>satu</w:t>
      </w:r>
      <w:proofErr w:type="spellEnd"/>
      <w:r>
        <w:rPr>
          <w:b w:val="0"/>
          <w:bCs w:val="0"/>
          <w:color w:val="auto"/>
          <w:sz w:val="25"/>
        </w:rPr>
        <w:t xml:space="preserve">) </w:t>
      </w:r>
      <w:proofErr w:type="spellStart"/>
      <w:r>
        <w:rPr>
          <w:b w:val="0"/>
          <w:bCs w:val="0"/>
          <w:color w:val="auto"/>
          <w:sz w:val="25"/>
        </w:rPr>
        <w:t>lembar</w:t>
      </w:r>
      <w:proofErr w:type="spellEnd"/>
    </w:p>
    <w:p w14:paraId="1720B3EA" w14:textId="60835D83" w:rsidR="00810B58" w:rsidRPr="00810B58" w:rsidRDefault="00810B58" w:rsidP="00810B58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Perihal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  <w:proofErr w:type="spellStart"/>
      <w:r w:rsidRPr="00810B58">
        <w:rPr>
          <w:color w:val="auto"/>
          <w:sz w:val="25"/>
        </w:rPr>
        <w:t>Usulan</w:t>
      </w:r>
      <w:proofErr w:type="spellEnd"/>
      <w:r w:rsidRPr="00810B58">
        <w:rPr>
          <w:color w:val="auto"/>
          <w:sz w:val="25"/>
        </w:rPr>
        <w:t xml:space="preserve"> </w:t>
      </w:r>
      <w:proofErr w:type="spellStart"/>
      <w:r w:rsidRPr="00810B58">
        <w:rPr>
          <w:color w:val="auto"/>
          <w:sz w:val="25"/>
        </w:rPr>
        <w:t>Pramuka</w:t>
      </w:r>
      <w:proofErr w:type="spellEnd"/>
      <w:r w:rsidRPr="00810B58">
        <w:rPr>
          <w:color w:val="auto"/>
          <w:sz w:val="25"/>
        </w:rPr>
        <w:t xml:space="preserve"> Garuda</w:t>
      </w:r>
    </w:p>
    <w:p w14:paraId="6E3B1EA8" w14:textId="77777777" w:rsidR="00810B58" w:rsidRDefault="00810B58" w:rsidP="00810B58">
      <w:pPr>
        <w:tabs>
          <w:tab w:val="left" w:pos="1418"/>
          <w:tab w:val="left" w:pos="5530"/>
        </w:tabs>
        <w:spacing w:before="0"/>
        <w:ind w:left="0"/>
        <w:rPr>
          <w:color w:val="auto"/>
          <w:sz w:val="25"/>
        </w:rPr>
      </w:pPr>
    </w:p>
    <w:p w14:paraId="52C59F37" w14:textId="77777777" w:rsidR="00810B58" w:rsidRDefault="00810B58" w:rsidP="00810B58">
      <w:pPr>
        <w:tabs>
          <w:tab w:val="left" w:pos="1418"/>
          <w:tab w:val="left" w:pos="5530"/>
        </w:tabs>
        <w:spacing w:before="0"/>
        <w:ind w:lef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Kepada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Yth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7A1B9CD4" w14:textId="77777777" w:rsidR="00810B58" w:rsidRDefault="00810B58" w:rsidP="00810B58">
      <w:pPr>
        <w:tabs>
          <w:tab w:val="left" w:pos="1418"/>
          <w:tab w:val="left" w:pos="5530"/>
        </w:tabs>
        <w:spacing w:before="0"/>
        <w:ind w:lef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Ketua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Kwartir</w:t>
      </w:r>
      <w:proofErr w:type="spellEnd"/>
      <w:r>
        <w:rPr>
          <w:b w:val="0"/>
          <w:bCs w:val="0"/>
          <w:color w:val="auto"/>
          <w:sz w:val="25"/>
        </w:rPr>
        <w:t xml:space="preserve"> Cabang Gerakan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</w:p>
    <w:p w14:paraId="7C82EA86" w14:textId="77777777" w:rsidR="00810B58" w:rsidRDefault="00810B58" w:rsidP="00810B58">
      <w:pPr>
        <w:tabs>
          <w:tab w:val="left" w:pos="1418"/>
          <w:tab w:val="left" w:pos="5530"/>
        </w:tabs>
        <w:spacing w:before="0"/>
        <w:ind w:lef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Kabupaten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</w:p>
    <w:p w14:paraId="575F0C67" w14:textId="77777777" w:rsidR="00810B58" w:rsidRDefault="00810B58" w:rsidP="00810B58">
      <w:pPr>
        <w:tabs>
          <w:tab w:val="left" w:pos="1418"/>
          <w:tab w:val="left" w:pos="5530"/>
        </w:tabs>
        <w:spacing w:before="0"/>
        <w:ind w:lef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Di</w:t>
      </w:r>
    </w:p>
    <w:p w14:paraId="7CE69108" w14:textId="77777777" w:rsidR="00810B58" w:rsidRDefault="00810B58" w:rsidP="00810B58">
      <w:pPr>
        <w:tabs>
          <w:tab w:val="left" w:pos="1418"/>
          <w:tab w:val="left" w:pos="5530"/>
        </w:tabs>
        <w:spacing w:before="0"/>
        <w:ind w:lef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Tempat</w:t>
      </w:r>
      <w:proofErr w:type="spellEnd"/>
    </w:p>
    <w:p w14:paraId="04929BE8" w14:textId="77777777" w:rsidR="00810B58" w:rsidRDefault="00810B58" w:rsidP="00810B58">
      <w:pPr>
        <w:tabs>
          <w:tab w:val="left" w:pos="1418"/>
          <w:tab w:val="left" w:pos="5530"/>
        </w:tabs>
        <w:spacing w:before="0"/>
        <w:ind w:left="0"/>
        <w:rPr>
          <w:b w:val="0"/>
          <w:bCs w:val="0"/>
          <w:color w:val="auto"/>
          <w:sz w:val="25"/>
        </w:rPr>
      </w:pPr>
    </w:p>
    <w:p w14:paraId="3819BA49" w14:textId="77777777" w:rsidR="00810B58" w:rsidRDefault="00810B58" w:rsidP="00FA3FA5">
      <w:pPr>
        <w:tabs>
          <w:tab w:val="left" w:pos="1418"/>
          <w:tab w:val="left" w:pos="5530"/>
        </w:tabs>
        <w:spacing w:before="0" w:line="360" w:lineRule="auto"/>
        <w:ind w:lef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Salam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>,</w:t>
      </w:r>
    </w:p>
    <w:p w14:paraId="14C94652" w14:textId="15665C42" w:rsidR="00744F7C" w:rsidRDefault="00810B58" w:rsidP="00FA3FA5">
      <w:pPr>
        <w:tabs>
          <w:tab w:val="left" w:pos="1418"/>
          <w:tab w:val="left" w:pos="5530"/>
        </w:tabs>
        <w:spacing w:before="0" w:line="360" w:lineRule="auto"/>
        <w:ind w:left="0" w:firstLine="709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Menindaklanjuti</w:t>
      </w:r>
      <w:proofErr w:type="spellEnd"/>
      <w:r>
        <w:rPr>
          <w:b w:val="0"/>
          <w:bCs w:val="0"/>
          <w:color w:val="auto"/>
          <w:sz w:val="25"/>
        </w:rPr>
        <w:t xml:space="preserve"> Surat </w:t>
      </w:r>
      <w:proofErr w:type="spellStart"/>
      <w:r>
        <w:rPr>
          <w:b w:val="0"/>
          <w:bCs w:val="0"/>
          <w:color w:val="auto"/>
          <w:sz w:val="25"/>
        </w:rPr>
        <w:t>dari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Ketua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Gerakann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Gugus </w:t>
      </w:r>
      <w:proofErr w:type="spellStart"/>
      <w:r>
        <w:rPr>
          <w:b w:val="0"/>
          <w:bCs w:val="0"/>
          <w:color w:val="auto"/>
          <w:sz w:val="25"/>
        </w:rPr>
        <w:t>Depan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r w:rsidR="00BD6434">
        <w:rPr>
          <w:b w:val="0"/>
          <w:bCs w:val="0"/>
          <w:color w:val="auto"/>
          <w:sz w:val="25"/>
        </w:rPr>
        <w:t>13</w:t>
      </w:r>
      <w:r>
        <w:rPr>
          <w:b w:val="0"/>
          <w:bCs w:val="0"/>
          <w:color w:val="auto"/>
          <w:sz w:val="25"/>
        </w:rPr>
        <w:t>.</w:t>
      </w:r>
      <w:r w:rsidR="00744F7C">
        <w:rPr>
          <w:b w:val="0"/>
          <w:bCs w:val="0"/>
          <w:color w:val="auto"/>
          <w:sz w:val="25"/>
        </w:rPr>
        <w:t>0</w:t>
      </w:r>
      <w:r w:rsidR="00BD6434">
        <w:rPr>
          <w:b w:val="0"/>
          <w:bCs w:val="0"/>
          <w:color w:val="auto"/>
          <w:sz w:val="25"/>
        </w:rPr>
        <w:t>27</w:t>
      </w:r>
      <w:r w:rsidR="00744F7C">
        <w:rPr>
          <w:b w:val="0"/>
          <w:bCs w:val="0"/>
          <w:color w:val="auto"/>
          <w:sz w:val="25"/>
        </w:rPr>
        <w:t>-</w:t>
      </w:r>
      <w:r w:rsidR="00BD6434">
        <w:rPr>
          <w:b w:val="0"/>
          <w:bCs w:val="0"/>
          <w:color w:val="auto"/>
          <w:sz w:val="25"/>
        </w:rPr>
        <w:t>13</w:t>
      </w:r>
      <w:r w:rsidR="00744F7C">
        <w:rPr>
          <w:b w:val="0"/>
          <w:bCs w:val="0"/>
          <w:color w:val="auto"/>
          <w:sz w:val="25"/>
        </w:rPr>
        <w:t>.0</w:t>
      </w:r>
      <w:r w:rsidR="00BD6434">
        <w:rPr>
          <w:b w:val="0"/>
          <w:bCs w:val="0"/>
          <w:color w:val="auto"/>
          <w:sz w:val="25"/>
        </w:rPr>
        <w:t>28</w:t>
      </w:r>
      <w:r w:rsidR="00744F7C">
        <w:rPr>
          <w:b w:val="0"/>
          <w:bCs w:val="0"/>
          <w:color w:val="auto"/>
          <w:sz w:val="25"/>
        </w:rPr>
        <w:t xml:space="preserve"> yang </w:t>
      </w:r>
      <w:proofErr w:type="spellStart"/>
      <w:r w:rsidR="00744F7C">
        <w:rPr>
          <w:b w:val="0"/>
          <w:bCs w:val="0"/>
          <w:color w:val="auto"/>
          <w:sz w:val="25"/>
        </w:rPr>
        <w:t>berpangkalan</w:t>
      </w:r>
      <w:proofErr w:type="spellEnd"/>
      <w:r w:rsidR="00744F7C">
        <w:rPr>
          <w:b w:val="0"/>
          <w:bCs w:val="0"/>
          <w:color w:val="auto"/>
          <w:sz w:val="25"/>
        </w:rPr>
        <w:t xml:space="preserve"> di SMP Negeri 1 </w:t>
      </w:r>
      <w:proofErr w:type="spellStart"/>
      <w:r w:rsidR="009C73C3">
        <w:rPr>
          <w:b w:val="0"/>
          <w:bCs w:val="0"/>
          <w:color w:val="auto"/>
          <w:sz w:val="25"/>
        </w:rPr>
        <w:t>Sindang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Nomor</w:t>
      </w:r>
      <w:proofErr w:type="spellEnd"/>
      <w:proofErr w:type="gramStart"/>
      <w:r w:rsidR="00744F7C">
        <w:rPr>
          <w:color w:val="auto"/>
          <w:sz w:val="25"/>
        </w:rPr>
        <w:t>….</w:t>
      </w:r>
      <w:proofErr w:type="spellStart"/>
      <w:r w:rsidR="00744F7C">
        <w:rPr>
          <w:b w:val="0"/>
          <w:bCs w:val="0"/>
          <w:color w:val="auto"/>
          <w:sz w:val="25"/>
        </w:rPr>
        <w:t>Tanggal</w:t>
      </w:r>
      <w:proofErr w:type="spellEnd"/>
      <w:proofErr w:type="gramEnd"/>
      <w:r w:rsidR="00744F7C">
        <w:rPr>
          <w:b w:val="0"/>
          <w:bCs w:val="0"/>
          <w:color w:val="auto"/>
          <w:sz w:val="25"/>
        </w:rPr>
        <w:t xml:space="preserve">   202</w:t>
      </w:r>
      <w:r w:rsidR="00195BBE">
        <w:rPr>
          <w:b w:val="0"/>
          <w:bCs w:val="0"/>
          <w:color w:val="auto"/>
          <w:sz w:val="25"/>
        </w:rPr>
        <w:t>5</w:t>
      </w:r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tetang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Usulan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Pramuka</w:t>
      </w:r>
      <w:proofErr w:type="spellEnd"/>
      <w:r w:rsidR="00744F7C">
        <w:rPr>
          <w:b w:val="0"/>
          <w:bCs w:val="0"/>
          <w:color w:val="auto"/>
          <w:sz w:val="25"/>
        </w:rPr>
        <w:t xml:space="preserve"> Garuda, Bersama </w:t>
      </w:r>
      <w:proofErr w:type="spellStart"/>
      <w:r w:rsidR="00744F7C">
        <w:rPr>
          <w:b w:val="0"/>
          <w:bCs w:val="0"/>
          <w:color w:val="auto"/>
          <w:sz w:val="25"/>
        </w:rPr>
        <w:t>ini</w:t>
      </w:r>
      <w:proofErr w:type="spellEnd"/>
      <w:r w:rsidR="00744F7C">
        <w:rPr>
          <w:b w:val="0"/>
          <w:bCs w:val="0"/>
          <w:color w:val="auto"/>
          <w:sz w:val="25"/>
        </w:rPr>
        <w:t xml:space="preserve"> kami </w:t>
      </w:r>
      <w:proofErr w:type="spellStart"/>
      <w:r w:rsidR="00744F7C">
        <w:rPr>
          <w:b w:val="0"/>
          <w:bCs w:val="0"/>
          <w:color w:val="auto"/>
          <w:sz w:val="25"/>
        </w:rPr>
        <w:t>sampaikan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permohonan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usulan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Pramuka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Penggalang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garuda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dari</w:t>
      </w:r>
      <w:proofErr w:type="spellEnd"/>
      <w:r w:rsidR="00744F7C">
        <w:rPr>
          <w:b w:val="0"/>
          <w:bCs w:val="0"/>
          <w:color w:val="auto"/>
          <w:sz w:val="25"/>
        </w:rPr>
        <w:t xml:space="preserve"> Gugus </w:t>
      </w:r>
      <w:proofErr w:type="spellStart"/>
      <w:r w:rsidR="00744F7C">
        <w:rPr>
          <w:b w:val="0"/>
          <w:bCs w:val="0"/>
          <w:color w:val="auto"/>
          <w:sz w:val="25"/>
        </w:rPr>
        <w:t>Depan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tersebut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kepada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kakak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dengan</w:t>
      </w:r>
      <w:proofErr w:type="spellEnd"/>
      <w:r w:rsidR="00744F7C">
        <w:rPr>
          <w:b w:val="0"/>
          <w:bCs w:val="0"/>
          <w:color w:val="auto"/>
          <w:sz w:val="25"/>
        </w:rPr>
        <w:t xml:space="preserve"> </w:t>
      </w:r>
      <w:proofErr w:type="spellStart"/>
      <w:r w:rsidR="00744F7C">
        <w:rPr>
          <w:b w:val="0"/>
          <w:bCs w:val="0"/>
          <w:color w:val="auto"/>
          <w:sz w:val="25"/>
        </w:rPr>
        <w:t>Peserta</w:t>
      </w:r>
      <w:proofErr w:type="spellEnd"/>
      <w:r w:rsidR="00744F7C">
        <w:rPr>
          <w:b w:val="0"/>
          <w:bCs w:val="0"/>
          <w:color w:val="auto"/>
          <w:sz w:val="25"/>
        </w:rPr>
        <w:t xml:space="preserve"> Didik </w:t>
      </w:r>
      <w:proofErr w:type="spellStart"/>
      <w:r w:rsidR="00744F7C">
        <w:rPr>
          <w:b w:val="0"/>
          <w:bCs w:val="0"/>
          <w:color w:val="auto"/>
          <w:sz w:val="25"/>
        </w:rPr>
        <w:t>terlampir</w:t>
      </w:r>
      <w:proofErr w:type="spellEnd"/>
      <w:r w:rsidR="00744F7C">
        <w:rPr>
          <w:b w:val="0"/>
          <w:bCs w:val="0"/>
          <w:color w:val="auto"/>
          <w:sz w:val="25"/>
        </w:rPr>
        <w:t>.</w:t>
      </w:r>
    </w:p>
    <w:p w14:paraId="44920AD1" w14:textId="77777777" w:rsidR="00744F7C" w:rsidRDefault="00744F7C" w:rsidP="00FA3FA5">
      <w:pPr>
        <w:tabs>
          <w:tab w:val="left" w:pos="1418"/>
          <w:tab w:val="left" w:pos="5530"/>
        </w:tabs>
        <w:spacing w:before="0" w:line="360" w:lineRule="auto"/>
        <w:ind w:left="0" w:firstLine="709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permohonan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kami </w:t>
      </w:r>
      <w:proofErr w:type="spellStart"/>
      <w:r>
        <w:rPr>
          <w:b w:val="0"/>
          <w:bCs w:val="0"/>
          <w:color w:val="auto"/>
          <w:sz w:val="25"/>
        </w:rPr>
        <w:t>sampaikan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atas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perhatian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bantuan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kakak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menindaklanjuti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permohonan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kami </w:t>
      </w:r>
      <w:proofErr w:type="spellStart"/>
      <w:r>
        <w:rPr>
          <w:b w:val="0"/>
          <w:bCs w:val="0"/>
          <w:color w:val="auto"/>
          <w:sz w:val="25"/>
        </w:rPr>
        <w:t>ucapkan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terima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kasih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270B2539" w14:textId="77777777" w:rsidR="00744F7C" w:rsidRDefault="00744F7C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6C2A7BB" w14:textId="77777777" w:rsidR="00744F7C" w:rsidRDefault="00744F7C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3360CC17" w14:textId="77777777" w:rsidR="00744F7C" w:rsidRDefault="00744F7C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C8DDBB7" w14:textId="77777777" w:rsidR="00744F7C" w:rsidRDefault="00744F7C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3ABC4794" w14:textId="05B334DF" w:rsidR="00744F7C" w:rsidRDefault="00744F7C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Kwartir</w:t>
      </w:r>
      <w:proofErr w:type="spellEnd"/>
      <w:r>
        <w:rPr>
          <w:b w:val="0"/>
          <w:bCs w:val="0"/>
          <w:color w:val="auto"/>
          <w:sz w:val="25"/>
        </w:rPr>
        <w:t xml:space="preserve"> Ranting Gerakan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</w:p>
    <w:p w14:paraId="7D7BA3CC" w14:textId="23900E4C" w:rsidR="00744F7C" w:rsidRDefault="00D14DD3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Kecamatan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 w:rsidR="00EC707C">
        <w:rPr>
          <w:b w:val="0"/>
          <w:bCs w:val="0"/>
          <w:color w:val="auto"/>
          <w:sz w:val="25"/>
        </w:rPr>
        <w:t>Sindang</w:t>
      </w:r>
      <w:proofErr w:type="spellEnd"/>
    </w:p>
    <w:p w14:paraId="153646B2" w14:textId="77777777" w:rsidR="00FA3FA5" w:rsidRDefault="00744F7C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Ketua</w:t>
      </w:r>
      <w:proofErr w:type="spellEnd"/>
      <w:r w:rsidR="00FA3FA5">
        <w:rPr>
          <w:b w:val="0"/>
          <w:bCs w:val="0"/>
          <w:color w:val="auto"/>
          <w:sz w:val="25"/>
        </w:rPr>
        <w:t>,</w:t>
      </w:r>
    </w:p>
    <w:p w14:paraId="464C7155" w14:textId="77777777" w:rsidR="00FA3FA5" w:rsidRDefault="00FA3FA5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3165CD4A" w14:textId="77777777" w:rsidR="00FA3FA5" w:rsidRDefault="00FA3FA5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65BEA47F" w14:textId="77777777" w:rsidR="00FA3FA5" w:rsidRDefault="00FA3FA5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3203660F" w14:textId="77777777" w:rsidR="00FA3FA5" w:rsidRDefault="00FA3FA5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BB3B10B" w14:textId="77777777" w:rsidR="00FA3FA5" w:rsidRDefault="00FA3FA5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CE9D55C" w14:textId="41195CFE" w:rsidR="00FA3FA5" w:rsidRPr="00FA3FA5" w:rsidRDefault="00060109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color w:val="auto"/>
          <w:sz w:val="25"/>
        </w:rPr>
      </w:pPr>
      <w:r>
        <w:rPr>
          <w:color w:val="auto"/>
          <w:sz w:val="25"/>
        </w:rPr>
        <w:t>WATIAH</w:t>
      </w:r>
      <w:r w:rsidR="00FA3FA5" w:rsidRPr="00FA3FA5">
        <w:rPr>
          <w:color w:val="auto"/>
          <w:sz w:val="25"/>
        </w:rPr>
        <w:t xml:space="preserve">, </w:t>
      </w:r>
      <w:proofErr w:type="spellStart"/>
      <w:r w:rsidR="00FA3FA5" w:rsidRPr="00FA3FA5">
        <w:rPr>
          <w:color w:val="auto"/>
          <w:sz w:val="25"/>
        </w:rPr>
        <w:t>S.Pd</w:t>
      </w:r>
      <w:proofErr w:type="spellEnd"/>
      <w:r w:rsidR="00FA3FA5" w:rsidRPr="00FA3FA5">
        <w:rPr>
          <w:color w:val="auto"/>
          <w:sz w:val="25"/>
        </w:rPr>
        <w:t>.</w:t>
      </w:r>
    </w:p>
    <w:p w14:paraId="64E7D671" w14:textId="0A592F1B" w:rsidR="00FA3FA5" w:rsidRDefault="00FA3FA5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NTA. </w:t>
      </w:r>
      <w:r w:rsidR="00810B58" w:rsidRPr="00810B58">
        <w:rPr>
          <w:color w:val="auto"/>
          <w:sz w:val="25"/>
        </w:rPr>
        <w:tab/>
      </w:r>
    </w:p>
    <w:p w14:paraId="1A70D2E3" w14:textId="77777777" w:rsidR="00FA3FA5" w:rsidRDefault="00FA3FA5">
      <w:pPr>
        <w:spacing w:before="0" w:after="200" w:line="276" w:lineRule="auto"/>
        <w:ind w:left="0" w:right="0"/>
        <w:rPr>
          <w:color w:val="auto"/>
          <w:sz w:val="25"/>
        </w:rPr>
      </w:pPr>
      <w:r>
        <w:rPr>
          <w:color w:val="auto"/>
          <w:sz w:val="25"/>
        </w:rPr>
        <w:br w:type="page"/>
      </w:r>
    </w:p>
    <w:p w14:paraId="75570B27" w14:textId="77777777" w:rsidR="00FA3FA5" w:rsidRPr="00810B58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Lampiran: </w:t>
      </w:r>
    </w:p>
    <w:p w14:paraId="2753DC51" w14:textId="77777777" w:rsidR="00FA3FA5" w:rsidRPr="00810B58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color w:val="auto"/>
          <w:sz w:val="25"/>
        </w:rPr>
        <w:t>DAFTAR PESERTA DIDIK</w:t>
      </w:r>
    </w:p>
    <w:p w14:paraId="5737E0B9" w14:textId="77777777" w:rsidR="00FA3FA5" w:rsidRPr="00810B58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color w:val="auto"/>
          <w:sz w:val="25"/>
        </w:rPr>
        <w:t>CALON PRAMUKA PENGGALANG GARUDA</w:t>
      </w:r>
    </w:p>
    <w:p w14:paraId="15B4F61F" w14:textId="3FB75082" w:rsidR="00FA3FA5" w:rsidRPr="00810B58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color w:val="auto"/>
          <w:sz w:val="25"/>
        </w:rPr>
        <w:t xml:space="preserve">GUGUS DEPAN MAJALENGKA </w:t>
      </w:r>
      <w:r w:rsidR="008A4960">
        <w:rPr>
          <w:color w:val="auto"/>
          <w:sz w:val="25"/>
        </w:rPr>
        <w:t>13</w:t>
      </w:r>
      <w:r w:rsidR="008A4960" w:rsidRPr="00810B58">
        <w:rPr>
          <w:color w:val="auto"/>
          <w:sz w:val="25"/>
        </w:rPr>
        <w:t>-0</w:t>
      </w:r>
      <w:r w:rsidR="008A4960">
        <w:rPr>
          <w:color w:val="auto"/>
          <w:sz w:val="25"/>
        </w:rPr>
        <w:t>27</w:t>
      </w:r>
      <w:r w:rsidR="008A4960" w:rsidRPr="00810B58">
        <w:rPr>
          <w:color w:val="auto"/>
          <w:sz w:val="25"/>
        </w:rPr>
        <w:t>-</w:t>
      </w:r>
      <w:r w:rsidR="008A4960">
        <w:rPr>
          <w:color w:val="auto"/>
          <w:sz w:val="25"/>
        </w:rPr>
        <w:t>13</w:t>
      </w:r>
      <w:r w:rsidR="008A4960" w:rsidRPr="00810B58">
        <w:rPr>
          <w:color w:val="auto"/>
          <w:sz w:val="25"/>
        </w:rPr>
        <w:t>.0</w:t>
      </w:r>
      <w:r w:rsidR="008A4960">
        <w:rPr>
          <w:color w:val="auto"/>
          <w:sz w:val="25"/>
        </w:rPr>
        <w:t>28</w:t>
      </w:r>
      <w:r w:rsidRPr="00810B58">
        <w:rPr>
          <w:color w:val="auto"/>
          <w:sz w:val="25"/>
        </w:rPr>
        <w:t xml:space="preserve"> SMP NEGERI 1 </w:t>
      </w:r>
      <w:r w:rsidR="008A4960">
        <w:rPr>
          <w:color w:val="auto"/>
          <w:sz w:val="25"/>
        </w:rPr>
        <w:t>SINDANG</w:t>
      </w:r>
    </w:p>
    <w:p w14:paraId="5A52BFBA" w14:textId="77777777" w:rsidR="00FA3FA5" w:rsidRPr="00810B58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2326"/>
        <w:gridCol w:w="1220"/>
        <w:gridCol w:w="1126"/>
      </w:tblGrid>
      <w:tr w:rsidR="003317F0" w:rsidRPr="00810B58" w14:paraId="6A1F0BA5" w14:textId="77777777" w:rsidTr="00B5457B">
        <w:tc>
          <w:tcPr>
            <w:tcW w:w="846" w:type="dxa"/>
            <w:vAlign w:val="center"/>
          </w:tcPr>
          <w:p w14:paraId="4700075C" w14:textId="77777777" w:rsidR="003317F0" w:rsidRPr="00810B58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NO</w:t>
            </w:r>
          </w:p>
        </w:tc>
        <w:tc>
          <w:tcPr>
            <w:tcW w:w="3544" w:type="dxa"/>
            <w:vAlign w:val="center"/>
          </w:tcPr>
          <w:p w14:paraId="67271EAC" w14:textId="77777777" w:rsidR="003317F0" w:rsidRPr="00810B58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NAMA LENGKAP</w:t>
            </w:r>
          </w:p>
        </w:tc>
        <w:tc>
          <w:tcPr>
            <w:tcW w:w="2326" w:type="dxa"/>
            <w:vAlign w:val="center"/>
          </w:tcPr>
          <w:p w14:paraId="62D0ACE9" w14:textId="77777777" w:rsidR="003317F0" w:rsidRPr="00810B58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TEMPAT TANGGAL LAHIR</w:t>
            </w:r>
          </w:p>
        </w:tc>
        <w:tc>
          <w:tcPr>
            <w:tcW w:w="1220" w:type="dxa"/>
            <w:vAlign w:val="center"/>
          </w:tcPr>
          <w:p w14:paraId="7A864D38" w14:textId="77777777" w:rsidR="003317F0" w:rsidRPr="00810B58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TINGKAT SKU</w:t>
            </w:r>
          </w:p>
        </w:tc>
        <w:tc>
          <w:tcPr>
            <w:tcW w:w="1126" w:type="dxa"/>
            <w:vAlign w:val="center"/>
          </w:tcPr>
          <w:p w14:paraId="0D4D50BD" w14:textId="77777777" w:rsidR="003317F0" w:rsidRPr="00810B58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4"/>
              </w:rPr>
            </w:pPr>
            <w:r w:rsidRPr="00810B58">
              <w:rPr>
                <w:color w:val="auto"/>
                <w:sz w:val="24"/>
              </w:rPr>
              <w:t>GUDEP</w:t>
            </w:r>
          </w:p>
        </w:tc>
      </w:tr>
      <w:tr w:rsidR="003317F0" w:rsidRPr="00A00117" w14:paraId="7B0EA50C" w14:textId="77777777" w:rsidTr="00B5457B">
        <w:tc>
          <w:tcPr>
            <w:tcW w:w="846" w:type="dxa"/>
          </w:tcPr>
          <w:p w14:paraId="440EA07E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002FDCAA" w14:textId="63F7AC6F" w:rsidR="003317F0" w:rsidRPr="00A00117" w:rsidRDefault="00DD0FBE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Na`if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Sahruna</w:t>
            </w:r>
            <w:proofErr w:type="spellEnd"/>
          </w:p>
        </w:tc>
        <w:tc>
          <w:tcPr>
            <w:tcW w:w="2326" w:type="dxa"/>
          </w:tcPr>
          <w:p w14:paraId="4387AE9D" w14:textId="3F81D09C" w:rsidR="003317F0" w:rsidRPr="00A00117" w:rsidRDefault="00DD0FBE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22 03 2010</w:t>
            </w:r>
          </w:p>
        </w:tc>
        <w:tc>
          <w:tcPr>
            <w:tcW w:w="1220" w:type="dxa"/>
          </w:tcPr>
          <w:p w14:paraId="47429EE4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61D67335" w14:textId="1DE04528" w:rsidR="003317F0" w:rsidRPr="00A00117" w:rsidRDefault="00DD0FBE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317F0" w:rsidRPr="00A00117" w14:paraId="3ADF9B0E" w14:textId="77777777" w:rsidTr="00B5457B">
        <w:tc>
          <w:tcPr>
            <w:tcW w:w="846" w:type="dxa"/>
          </w:tcPr>
          <w:p w14:paraId="7BDEB3AB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299FA022" w14:textId="76498FFC" w:rsidR="003317F0" w:rsidRPr="00A00117" w:rsidRDefault="00DD0FBE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Rizka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Al diva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Lusminawati</w:t>
            </w:r>
            <w:proofErr w:type="spellEnd"/>
          </w:p>
        </w:tc>
        <w:tc>
          <w:tcPr>
            <w:tcW w:w="2326" w:type="dxa"/>
          </w:tcPr>
          <w:p w14:paraId="6BCEF950" w14:textId="2BB8909F" w:rsidR="003317F0" w:rsidRPr="00A00117" w:rsidRDefault="00DD0FBE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17 09 2010</w:t>
            </w:r>
          </w:p>
        </w:tc>
        <w:tc>
          <w:tcPr>
            <w:tcW w:w="1220" w:type="dxa"/>
          </w:tcPr>
          <w:p w14:paraId="7E3F5E68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6015AECB" w14:textId="489F76C6" w:rsidR="003317F0" w:rsidRPr="00A00117" w:rsidRDefault="00DD0FBE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1C204E6B" w14:textId="77777777" w:rsidTr="00B5457B">
        <w:tc>
          <w:tcPr>
            <w:tcW w:w="846" w:type="dxa"/>
          </w:tcPr>
          <w:p w14:paraId="2F4C44D9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BFA0DBA" w14:textId="0903EB2D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Aji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kustian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Zivana</w:t>
            </w:r>
            <w:proofErr w:type="spellEnd"/>
          </w:p>
        </w:tc>
        <w:tc>
          <w:tcPr>
            <w:tcW w:w="2326" w:type="dxa"/>
          </w:tcPr>
          <w:p w14:paraId="4922E523" w14:textId="60177EDA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12 12 2010</w:t>
            </w:r>
          </w:p>
        </w:tc>
        <w:tc>
          <w:tcPr>
            <w:tcW w:w="1220" w:type="dxa"/>
          </w:tcPr>
          <w:p w14:paraId="5ABD4B93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2B093AC5" w14:textId="3EC8B7E8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317F0" w:rsidRPr="00A00117" w14:paraId="1A001FDA" w14:textId="77777777" w:rsidTr="00B5457B">
        <w:tc>
          <w:tcPr>
            <w:tcW w:w="846" w:type="dxa"/>
          </w:tcPr>
          <w:p w14:paraId="1E6D10DA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592C3497" w14:textId="0F53D898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Neng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Syifa</w:t>
            </w:r>
            <w:proofErr w:type="spellEnd"/>
          </w:p>
        </w:tc>
        <w:tc>
          <w:tcPr>
            <w:tcW w:w="2326" w:type="dxa"/>
          </w:tcPr>
          <w:p w14:paraId="2E08DB49" w14:textId="03AEE282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proofErr w:type="gram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 28</w:t>
            </w:r>
            <w:proofErr w:type="gram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06 2010</w:t>
            </w:r>
          </w:p>
        </w:tc>
        <w:tc>
          <w:tcPr>
            <w:tcW w:w="1220" w:type="dxa"/>
          </w:tcPr>
          <w:p w14:paraId="24D144FB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0B501346" w14:textId="5E12F387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33D05549" w14:textId="77777777" w:rsidTr="00B5457B">
        <w:tc>
          <w:tcPr>
            <w:tcW w:w="846" w:type="dxa"/>
          </w:tcPr>
          <w:p w14:paraId="11D2A33F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58CD7270" w14:textId="706A4D5C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D’qia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Almugi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2326" w:type="dxa"/>
          </w:tcPr>
          <w:p w14:paraId="539F5837" w14:textId="66D447EF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31 03 2010</w:t>
            </w:r>
          </w:p>
        </w:tc>
        <w:tc>
          <w:tcPr>
            <w:tcW w:w="1220" w:type="dxa"/>
          </w:tcPr>
          <w:p w14:paraId="23082ADF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0B616E47" w14:textId="1E7BE52B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70EC15D6" w14:textId="77777777" w:rsidTr="00B5457B">
        <w:tc>
          <w:tcPr>
            <w:tcW w:w="846" w:type="dxa"/>
          </w:tcPr>
          <w:p w14:paraId="5A64B3E6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64566B59" w14:textId="2DFF1501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Pipit Regina Putri</w:t>
            </w:r>
          </w:p>
        </w:tc>
        <w:tc>
          <w:tcPr>
            <w:tcW w:w="2326" w:type="dxa"/>
          </w:tcPr>
          <w:p w14:paraId="44D42B83" w14:textId="1F861D37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05 06 2010</w:t>
            </w:r>
          </w:p>
        </w:tc>
        <w:tc>
          <w:tcPr>
            <w:tcW w:w="1220" w:type="dxa"/>
          </w:tcPr>
          <w:p w14:paraId="1A9620E0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0C77F484" w14:textId="23218F12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473E2CFA" w14:textId="77777777" w:rsidTr="00B5457B">
        <w:tc>
          <w:tcPr>
            <w:tcW w:w="846" w:type="dxa"/>
          </w:tcPr>
          <w:p w14:paraId="2C0EA130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484A7E63" w14:textId="513B865D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Ecca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Nurmila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Safa</w:t>
            </w:r>
          </w:p>
        </w:tc>
        <w:tc>
          <w:tcPr>
            <w:tcW w:w="2326" w:type="dxa"/>
          </w:tcPr>
          <w:p w14:paraId="52A05E0D" w14:textId="5F2E5F4E" w:rsidR="003317F0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20 01 2010</w:t>
            </w:r>
          </w:p>
        </w:tc>
        <w:tc>
          <w:tcPr>
            <w:tcW w:w="1220" w:type="dxa"/>
          </w:tcPr>
          <w:p w14:paraId="6D45024B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0B75F4D4" w14:textId="2CE90A22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39926AB8" w14:textId="77777777" w:rsidTr="00B5457B">
        <w:tc>
          <w:tcPr>
            <w:tcW w:w="846" w:type="dxa"/>
          </w:tcPr>
          <w:p w14:paraId="375042FF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D26F1C0" w14:textId="12281D32" w:rsidR="003317F0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Destian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Nur Fauziah</w:t>
            </w:r>
          </w:p>
        </w:tc>
        <w:tc>
          <w:tcPr>
            <w:tcW w:w="2326" w:type="dxa"/>
          </w:tcPr>
          <w:p w14:paraId="187958BF" w14:textId="2D8E56FA" w:rsidR="003317F0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23 02 2011</w:t>
            </w:r>
          </w:p>
        </w:tc>
        <w:tc>
          <w:tcPr>
            <w:tcW w:w="1220" w:type="dxa"/>
          </w:tcPr>
          <w:p w14:paraId="024E5D26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13583268" w14:textId="7538C94D" w:rsidR="003317F0" w:rsidRPr="00A00117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246C6E02" w14:textId="77777777" w:rsidTr="00B5457B">
        <w:tc>
          <w:tcPr>
            <w:tcW w:w="846" w:type="dxa"/>
          </w:tcPr>
          <w:p w14:paraId="4114E265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593E1674" w14:textId="53FE265F" w:rsidR="003317F0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Vega Silvana</w:t>
            </w:r>
          </w:p>
        </w:tc>
        <w:tc>
          <w:tcPr>
            <w:tcW w:w="2326" w:type="dxa"/>
          </w:tcPr>
          <w:p w14:paraId="47683BC4" w14:textId="5358B60C" w:rsidR="003317F0" w:rsidRDefault="00480F66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25 </w:t>
            </w:r>
            <w:r w:rsidR="003B6DFF">
              <w:rPr>
                <w:b w:val="0"/>
                <w:bCs w:val="0"/>
                <w:color w:val="auto"/>
                <w:sz w:val="22"/>
                <w:szCs w:val="22"/>
              </w:rPr>
              <w:t>12 2010</w:t>
            </w:r>
          </w:p>
        </w:tc>
        <w:tc>
          <w:tcPr>
            <w:tcW w:w="1220" w:type="dxa"/>
          </w:tcPr>
          <w:p w14:paraId="04C99C0F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4574945C" w14:textId="3AC40371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1155F55A" w14:textId="77777777" w:rsidTr="00B5457B">
        <w:tc>
          <w:tcPr>
            <w:tcW w:w="846" w:type="dxa"/>
          </w:tcPr>
          <w:p w14:paraId="6EC4FB5F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5EC51A4" w14:textId="2C63E8B6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Esi Triana Dewi</w:t>
            </w:r>
          </w:p>
        </w:tc>
        <w:tc>
          <w:tcPr>
            <w:tcW w:w="2326" w:type="dxa"/>
          </w:tcPr>
          <w:p w14:paraId="20CF287B" w14:textId="049D88B5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proofErr w:type="gram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 02</w:t>
            </w:r>
            <w:proofErr w:type="gram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02 2010</w:t>
            </w:r>
          </w:p>
        </w:tc>
        <w:tc>
          <w:tcPr>
            <w:tcW w:w="1220" w:type="dxa"/>
          </w:tcPr>
          <w:p w14:paraId="4650B181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20B66BE5" w14:textId="35AC6FD9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2077732E" w14:textId="77777777" w:rsidTr="00B5457B">
        <w:tc>
          <w:tcPr>
            <w:tcW w:w="846" w:type="dxa"/>
          </w:tcPr>
          <w:p w14:paraId="29B24A46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37D82B55" w14:textId="4F1408F8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Maya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Aulia</w:t>
            </w:r>
            <w:proofErr w:type="spellEnd"/>
          </w:p>
        </w:tc>
        <w:tc>
          <w:tcPr>
            <w:tcW w:w="2326" w:type="dxa"/>
          </w:tcPr>
          <w:p w14:paraId="45338563" w14:textId="5CB7AB03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02 01 2011</w:t>
            </w:r>
          </w:p>
        </w:tc>
        <w:tc>
          <w:tcPr>
            <w:tcW w:w="1220" w:type="dxa"/>
          </w:tcPr>
          <w:p w14:paraId="6490FC4E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292C3845" w14:textId="71E9DF27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7B3C1CBC" w14:textId="77777777" w:rsidTr="00B5457B">
        <w:tc>
          <w:tcPr>
            <w:tcW w:w="846" w:type="dxa"/>
          </w:tcPr>
          <w:p w14:paraId="218A6376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55165EBD" w14:textId="43FEF01D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Vanesa Silviana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Zianti</w:t>
            </w:r>
            <w:proofErr w:type="spellEnd"/>
          </w:p>
        </w:tc>
        <w:tc>
          <w:tcPr>
            <w:tcW w:w="2326" w:type="dxa"/>
          </w:tcPr>
          <w:p w14:paraId="08CC7319" w14:textId="56EF6F02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26 05 2010</w:t>
            </w:r>
          </w:p>
        </w:tc>
        <w:tc>
          <w:tcPr>
            <w:tcW w:w="1220" w:type="dxa"/>
          </w:tcPr>
          <w:p w14:paraId="266848EC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09C23A1D" w14:textId="71C83385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11.028</w:t>
            </w:r>
          </w:p>
        </w:tc>
      </w:tr>
      <w:tr w:rsidR="003317F0" w:rsidRPr="00A00117" w14:paraId="4C0317AE" w14:textId="77777777" w:rsidTr="00B5457B">
        <w:tc>
          <w:tcPr>
            <w:tcW w:w="846" w:type="dxa"/>
          </w:tcPr>
          <w:p w14:paraId="4C274CF6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AC04C2A" w14:textId="0B4E3967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Rizki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Adiansah</w:t>
            </w:r>
            <w:proofErr w:type="spellEnd"/>
          </w:p>
        </w:tc>
        <w:tc>
          <w:tcPr>
            <w:tcW w:w="2326" w:type="dxa"/>
          </w:tcPr>
          <w:p w14:paraId="73F420C3" w14:textId="4059F361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23 06 2010</w:t>
            </w:r>
          </w:p>
        </w:tc>
        <w:tc>
          <w:tcPr>
            <w:tcW w:w="1220" w:type="dxa"/>
          </w:tcPr>
          <w:p w14:paraId="7799D092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62E37B6E" w14:textId="0AE01C45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317F0" w:rsidRPr="00A00117" w14:paraId="11DF77BD" w14:textId="77777777" w:rsidTr="00B5457B">
        <w:tc>
          <w:tcPr>
            <w:tcW w:w="846" w:type="dxa"/>
          </w:tcPr>
          <w:p w14:paraId="2DB05D8E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6201E747" w14:textId="2FEE3655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Firman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Zaki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Muharom</w:t>
            </w:r>
            <w:proofErr w:type="spellEnd"/>
          </w:p>
        </w:tc>
        <w:tc>
          <w:tcPr>
            <w:tcW w:w="2326" w:type="dxa"/>
          </w:tcPr>
          <w:p w14:paraId="242DB60D" w14:textId="20DF55A4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10 12 2010</w:t>
            </w:r>
          </w:p>
        </w:tc>
        <w:tc>
          <w:tcPr>
            <w:tcW w:w="1220" w:type="dxa"/>
          </w:tcPr>
          <w:p w14:paraId="08ADCF4B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0EF61710" w14:textId="34B14FC8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317F0" w:rsidRPr="00A00117" w14:paraId="41F89FF0" w14:textId="77777777" w:rsidTr="00B5457B">
        <w:tc>
          <w:tcPr>
            <w:tcW w:w="846" w:type="dxa"/>
          </w:tcPr>
          <w:p w14:paraId="4501469B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5CFE83F2" w14:textId="158D86C3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Fahri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Faozi</w:t>
            </w:r>
            <w:proofErr w:type="spellEnd"/>
          </w:p>
        </w:tc>
        <w:tc>
          <w:tcPr>
            <w:tcW w:w="2326" w:type="dxa"/>
          </w:tcPr>
          <w:p w14:paraId="6EB2B815" w14:textId="19E4D694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10 01 2010</w:t>
            </w:r>
          </w:p>
        </w:tc>
        <w:tc>
          <w:tcPr>
            <w:tcW w:w="1220" w:type="dxa"/>
          </w:tcPr>
          <w:p w14:paraId="594CFB35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794E0A93" w14:textId="655D0CE4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317F0" w:rsidRPr="00A00117" w14:paraId="50B1F816" w14:textId="77777777" w:rsidTr="00B5457B">
        <w:tc>
          <w:tcPr>
            <w:tcW w:w="846" w:type="dxa"/>
          </w:tcPr>
          <w:p w14:paraId="7A1CA1CF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37788A6B" w14:textId="7A92E95E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Risky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Ardiansyah</w:t>
            </w:r>
            <w:proofErr w:type="spellEnd"/>
          </w:p>
        </w:tc>
        <w:tc>
          <w:tcPr>
            <w:tcW w:w="2326" w:type="dxa"/>
          </w:tcPr>
          <w:p w14:paraId="4105FCCA" w14:textId="3E30B3E7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20 03 2010</w:t>
            </w:r>
          </w:p>
        </w:tc>
        <w:tc>
          <w:tcPr>
            <w:tcW w:w="1220" w:type="dxa"/>
          </w:tcPr>
          <w:p w14:paraId="1DBF9917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5A60DAAD" w14:textId="31265B9F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317F0" w:rsidRPr="00A00117" w14:paraId="13CA7C76" w14:textId="77777777" w:rsidTr="00B5457B">
        <w:tc>
          <w:tcPr>
            <w:tcW w:w="846" w:type="dxa"/>
          </w:tcPr>
          <w:p w14:paraId="56874AA5" w14:textId="77777777" w:rsidR="003317F0" w:rsidRPr="00A00117" w:rsidRDefault="003317F0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F476FF0" w14:textId="127605E0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Muhamad Rizky</w:t>
            </w:r>
          </w:p>
        </w:tc>
        <w:tc>
          <w:tcPr>
            <w:tcW w:w="2326" w:type="dxa"/>
          </w:tcPr>
          <w:p w14:paraId="55A86B6F" w14:textId="1420A804" w:rsidR="003317F0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25 11 2010</w:t>
            </w:r>
          </w:p>
        </w:tc>
        <w:tc>
          <w:tcPr>
            <w:tcW w:w="1220" w:type="dxa"/>
          </w:tcPr>
          <w:p w14:paraId="392E58B1" w14:textId="77777777" w:rsidR="003317F0" w:rsidRPr="00A00117" w:rsidRDefault="003317F0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A00117"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420D5033" w14:textId="1EA6FD7D" w:rsidR="003317F0" w:rsidRPr="00A00117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B6DFF" w:rsidRPr="00A00117" w14:paraId="42E81889" w14:textId="77777777" w:rsidTr="00B5457B">
        <w:trPr>
          <w:trHeight w:val="421"/>
        </w:trPr>
        <w:tc>
          <w:tcPr>
            <w:tcW w:w="846" w:type="dxa"/>
          </w:tcPr>
          <w:p w14:paraId="4AEC8B2B" w14:textId="77777777" w:rsidR="003B6DFF" w:rsidRPr="00A00117" w:rsidRDefault="003B6DFF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6FA3DEB0" w14:textId="2D9259D1" w:rsidR="00243448" w:rsidRPr="00243448" w:rsidRDefault="003B6DFF" w:rsidP="00243448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Iyan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Khoiru</w:t>
            </w:r>
            <w:r w:rsidR="00243448">
              <w:rPr>
                <w:b w:val="0"/>
                <w:bCs w:val="0"/>
                <w:color w:val="auto"/>
                <w:sz w:val="22"/>
                <w:szCs w:val="22"/>
              </w:rPr>
              <w:t>l</w:t>
            </w:r>
            <w:proofErr w:type="spellEnd"/>
            <w:r w:rsidR="00243448">
              <w:rPr>
                <w:b w:val="0"/>
                <w:bCs w:val="0"/>
                <w:color w:val="auto"/>
                <w:sz w:val="22"/>
                <w:szCs w:val="22"/>
              </w:rPr>
              <w:t xml:space="preserve"> Yani</w:t>
            </w:r>
          </w:p>
        </w:tc>
        <w:tc>
          <w:tcPr>
            <w:tcW w:w="2326" w:type="dxa"/>
          </w:tcPr>
          <w:p w14:paraId="11651914" w14:textId="77777777" w:rsidR="003B6DFF" w:rsidRDefault="003B6DFF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</w:p>
          <w:p w14:paraId="7CA2FF9E" w14:textId="0DD6BA59" w:rsidR="003B6DFF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proofErr w:type="gram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 30</w:t>
            </w:r>
            <w:proofErr w:type="gram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01 2010</w:t>
            </w:r>
          </w:p>
        </w:tc>
        <w:tc>
          <w:tcPr>
            <w:tcW w:w="1220" w:type="dxa"/>
          </w:tcPr>
          <w:p w14:paraId="14355001" w14:textId="4D1622E4" w:rsidR="003B6DFF" w:rsidRPr="00A00117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5C4AF6BA" w14:textId="19CE964A" w:rsidR="003B6DFF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B6DFF" w:rsidRPr="00A00117" w14:paraId="39B03731" w14:textId="77777777" w:rsidTr="00B5457B">
        <w:trPr>
          <w:trHeight w:val="447"/>
        </w:trPr>
        <w:tc>
          <w:tcPr>
            <w:tcW w:w="846" w:type="dxa"/>
          </w:tcPr>
          <w:p w14:paraId="5346E3E4" w14:textId="77777777" w:rsidR="003B6DFF" w:rsidRPr="00A00117" w:rsidRDefault="003B6DFF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61A181BC" w14:textId="57567FEF" w:rsidR="003B6DFF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Ardhi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Tanzillal</w:t>
            </w:r>
            <w:proofErr w:type="spellEnd"/>
          </w:p>
        </w:tc>
        <w:tc>
          <w:tcPr>
            <w:tcW w:w="2326" w:type="dxa"/>
          </w:tcPr>
          <w:p w14:paraId="0BFAF652" w14:textId="404EDF0D" w:rsidR="003B6DFF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proofErr w:type="gram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 19</w:t>
            </w:r>
            <w:proofErr w:type="gram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06 2010</w:t>
            </w:r>
          </w:p>
        </w:tc>
        <w:tc>
          <w:tcPr>
            <w:tcW w:w="1220" w:type="dxa"/>
          </w:tcPr>
          <w:p w14:paraId="35C86648" w14:textId="001F9B54" w:rsidR="003B6DFF" w:rsidRPr="00A00117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64089E5D" w14:textId="1B81C667" w:rsidR="003B6DFF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3B6DFF" w:rsidRPr="00A00117" w14:paraId="1B600FFE" w14:textId="77777777" w:rsidTr="00B5457B">
        <w:trPr>
          <w:trHeight w:val="601"/>
        </w:trPr>
        <w:tc>
          <w:tcPr>
            <w:tcW w:w="846" w:type="dxa"/>
          </w:tcPr>
          <w:p w14:paraId="222C3315" w14:textId="77777777" w:rsidR="003B6DFF" w:rsidRPr="00A00117" w:rsidRDefault="003B6DFF" w:rsidP="00182C5B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4B068E0" w14:textId="2AAA8663" w:rsidR="003B6DFF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D’Aby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Afitra</w:t>
            </w:r>
            <w:proofErr w:type="spellEnd"/>
          </w:p>
        </w:tc>
        <w:tc>
          <w:tcPr>
            <w:tcW w:w="2326" w:type="dxa"/>
          </w:tcPr>
          <w:p w14:paraId="4EB40E59" w14:textId="3AB00686" w:rsidR="003B6DFF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10 09 2010</w:t>
            </w:r>
          </w:p>
        </w:tc>
        <w:tc>
          <w:tcPr>
            <w:tcW w:w="1220" w:type="dxa"/>
          </w:tcPr>
          <w:p w14:paraId="6C975647" w14:textId="62C1E9EA" w:rsidR="003B6DFF" w:rsidRPr="00A00117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04D5DBDB" w14:textId="477DB303" w:rsidR="003B6DFF" w:rsidRDefault="00243448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  <w:tr w:rsidR="00243448" w:rsidRPr="00A00117" w14:paraId="49B07287" w14:textId="77777777" w:rsidTr="005310E4">
        <w:trPr>
          <w:trHeight w:val="563"/>
        </w:trPr>
        <w:tc>
          <w:tcPr>
            <w:tcW w:w="846" w:type="dxa"/>
            <w:vAlign w:val="center"/>
          </w:tcPr>
          <w:p w14:paraId="034D385D" w14:textId="77777777" w:rsidR="00243448" w:rsidRPr="00A00117" w:rsidRDefault="00243448" w:rsidP="005310E4">
            <w:pPr>
              <w:pStyle w:val="ListParagraph"/>
              <w:numPr>
                <w:ilvl w:val="0"/>
                <w:numId w:val="8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3544" w:type="dxa"/>
          </w:tcPr>
          <w:p w14:paraId="447803BA" w14:textId="2009A365" w:rsidR="00243448" w:rsidRDefault="00B5457B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Dwiyan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Febriansya</w:t>
            </w:r>
            <w:proofErr w:type="spellEnd"/>
          </w:p>
        </w:tc>
        <w:tc>
          <w:tcPr>
            <w:tcW w:w="2326" w:type="dxa"/>
          </w:tcPr>
          <w:p w14:paraId="4B33DC66" w14:textId="284A6B40" w:rsidR="00243448" w:rsidRDefault="00B5457B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Majalengka</w:t>
            </w:r>
            <w:proofErr w:type="spellEnd"/>
            <w:r>
              <w:rPr>
                <w:b w:val="0"/>
                <w:bCs w:val="0"/>
                <w:color w:val="auto"/>
                <w:sz w:val="22"/>
                <w:szCs w:val="22"/>
              </w:rPr>
              <w:t xml:space="preserve"> 27 02 2011</w:t>
            </w:r>
          </w:p>
        </w:tc>
        <w:tc>
          <w:tcPr>
            <w:tcW w:w="1220" w:type="dxa"/>
          </w:tcPr>
          <w:p w14:paraId="1F9B2021" w14:textId="0CE84C29" w:rsidR="00243448" w:rsidRDefault="00337DA1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>
              <w:rPr>
                <w:b w:val="0"/>
                <w:bCs w:val="0"/>
                <w:color w:val="auto"/>
                <w:sz w:val="22"/>
                <w:szCs w:val="22"/>
              </w:rPr>
              <w:t>terap</w:t>
            </w:r>
            <w:proofErr w:type="spellEnd"/>
          </w:p>
        </w:tc>
        <w:tc>
          <w:tcPr>
            <w:tcW w:w="1126" w:type="dxa"/>
          </w:tcPr>
          <w:p w14:paraId="1D2C5B1F" w14:textId="259BCE46" w:rsidR="00243448" w:rsidRDefault="00337DA1" w:rsidP="007707CF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11.027</w:t>
            </w:r>
          </w:p>
        </w:tc>
      </w:tr>
    </w:tbl>
    <w:p w14:paraId="13DE6316" w14:textId="7A8CAB90" w:rsidR="00296B67" w:rsidRDefault="00296B67" w:rsidP="00296B67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Kwartir</w:t>
      </w:r>
      <w:proofErr w:type="spellEnd"/>
      <w:r>
        <w:rPr>
          <w:b w:val="0"/>
          <w:bCs w:val="0"/>
          <w:color w:val="auto"/>
          <w:sz w:val="25"/>
        </w:rPr>
        <w:t xml:space="preserve"> Ranting Gerakan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</w:p>
    <w:p w14:paraId="558BF545" w14:textId="7FD109C8" w:rsidR="00296B67" w:rsidRDefault="00D14DD3" w:rsidP="00296B67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Kecamatan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 w:rsidR="00CA29C8">
        <w:rPr>
          <w:b w:val="0"/>
          <w:bCs w:val="0"/>
          <w:color w:val="auto"/>
          <w:sz w:val="25"/>
        </w:rPr>
        <w:t>Sindang</w:t>
      </w:r>
      <w:proofErr w:type="spellEnd"/>
    </w:p>
    <w:p w14:paraId="754D2D55" w14:textId="77777777" w:rsidR="00296B67" w:rsidRDefault="00296B67" w:rsidP="00296B67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Ketua</w:t>
      </w:r>
      <w:proofErr w:type="spellEnd"/>
      <w:r>
        <w:rPr>
          <w:b w:val="0"/>
          <w:bCs w:val="0"/>
          <w:color w:val="auto"/>
          <w:sz w:val="25"/>
        </w:rPr>
        <w:t>,</w:t>
      </w:r>
    </w:p>
    <w:p w14:paraId="3E617D7D" w14:textId="77777777" w:rsidR="00296B67" w:rsidRDefault="00296B67" w:rsidP="00296B67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3D17E7B2" w14:textId="77777777" w:rsidR="00296B67" w:rsidRDefault="00296B67" w:rsidP="00296B67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92075D9" w14:textId="22F42B0E" w:rsidR="00296B67" w:rsidRPr="00FA3FA5" w:rsidRDefault="005A3B15" w:rsidP="00296B67">
      <w:pPr>
        <w:tabs>
          <w:tab w:val="left" w:pos="1418"/>
          <w:tab w:val="left" w:pos="5530"/>
        </w:tabs>
        <w:spacing w:before="0"/>
        <w:ind w:left="0"/>
        <w:jc w:val="both"/>
        <w:rPr>
          <w:color w:val="auto"/>
          <w:sz w:val="25"/>
        </w:rPr>
      </w:pPr>
      <w:r>
        <w:rPr>
          <w:color w:val="auto"/>
          <w:sz w:val="25"/>
        </w:rPr>
        <w:t>WATIAH</w:t>
      </w:r>
      <w:r w:rsidR="00296B67" w:rsidRPr="00FA3FA5">
        <w:rPr>
          <w:color w:val="auto"/>
          <w:sz w:val="25"/>
        </w:rPr>
        <w:t xml:space="preserve">, </w:t>
      </w:r>
      <w:proofErr w:type="spellStart"/>
      <w:r w:rsidR="00296B67" w:rsidRPr="00FA3FA5">
        <w:rPr>
          <w:color w:val="auto"/>
          <w:sz w:val="25"/>
        </w:rPr>
        <w:t>S.Pd</w:t>
      </w:r>
      <w:proofErr w:type="spellEnd"/>
      <w:r w:rsidR="00296B67" w:rsidRPr="00FA3FA5">
        <w:rPr>
          <w:color w:val="auto"/>
          <w:sz w:val="25"/>
        </w:rPr>
        <w:t>.</w:t>
      </w:r>
    </w:p>
    <w:p w14:paraId="4D55EC09" w14:textId="0C2489D6" w:rsidR="00296B67" w:rsidRDefault="00296B67" w:rsidP="00296B67">
      <w:pPr>
        <w:tabs>
          <w:tab w:val="left" w:pos="1418"/>
          <w:tab w:val="left" w:pos="5530"/>
        </w:tabs>
        <w:spacing w:before="0"/>
        <w:ind w:left="0"/>
        <w:jc w:val="both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>NTA</w:t>
      </w:r>
      <w:r w:rsidR="007707CF">
        <w:rPr>
          <w:b w:val="0"/>
          <w:bCs w:val="0"/>
          <w:color w:val="auto"/>
          <w:sz w:val="25"/>
        </w:rPr>
        <w:t xml:space="preserve">: </w:t>
      </w:r>
      <w:r w:rsidRPr="00810B58">
        <w:rPr>
          <w:color w:val="auto"/>
          <w:sz w:val="25"/>
        </w:rPr>
        <w:tab/>
      </w:r>
    </w:p>
    <w:p w14:paraId="6A1E9AE5" w14:textId="4D4170DE" w:rsidR="00FA3FA5" w:rsidRPr="00FA3FA5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33"/>
          <w:szCs w:val="34"/>
        </w:rPr>
      </w:pPr>
      <w:r w:rsidRPr="00FA3FA5">
        <w:rPr>
          <w:color w:val="auto"/>
          <w:sz w:val="33"/>
          <w:szCs w:val="34"/>
        </w:rPr>
        <w:t>SYARAT KECAKAPAN</w:t>
      </w:r>
    </w:p>
    <w:p w14:paraId="0E7EE8E0" w14:textId="749D5829" w:rsidR="00FA3FA5" w:rsidRPr="00FA3FA5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33"/>
          <w:szCs w:val="34"/>
        </w:rPr>
      </w:pPr>
      <w:r w:rsidRPr="00FA3FA5">
        <w:rPr>
          <w:color w:val="auto"/>
          <w:sz w:val="33"/>
          <w:szCs w:val="34"/>
        </w:rPr>
        <w:t>PRAMUKA PENGGALANG GARUDA</w:t>
      </w:r>
    </w:p>
    <w:p w14:paraId="534C1754" w14:textId="2927C3DD" w:rsidR="00FA3FA5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b w:val="0"/>
          <w:bCs w:val="0"/>
          <w:color w:val="auto"/>
          <w:sz w:val="2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961"/>
        <w:gridCol w:w="2268"/>
        <w:gridCol w:w="1129"/>
      </w:tblGrid>
      <w:tr w:rsidR="00FA3FA5" w:rsidRPr="00FA3FA5" w14:paraId="5D5BA3C9" w14:textId="77777777" w:rsidTr="00FA3FA5">
        <w:trPr>
          <w:trHeight w:val="713"/>
        </w:trPr>
        <w:tc>
          <w:tcPr>
            <w:tcW w:w="704" w:type="dxa"/>
            <w:vAlign w:val="center"/>
          </w:tcPr>
          <w:p w14:paraId="4C7DDD90" w14:textId="2FB4D9B9" w:rsidR="00FA3FA5" w:rsidRP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5"/>
              </w:rPr>
            </w:pPr>
            <w:r w:rsidRPr="00FA3FA5">
              <w:rPr>
                <w:color w:val="auto"/>
                <w:sz w:val="25"/>
              </w:rPr>
              <w:t>NO</w:t>
            </w:r>
          </w:p>
        </w:tc>
        <w:tc>
          <w:tcPr>
            <w:tcW w:w="4961" w:type="dxa"/>
            <w:vAlign w:val="center"/>
          </w:tcPr>
          <w:p w14:paraId="13A9B5CE" w14:textId="1E8FBE60" w:rsidR="00FA3FA5" w:rsidRP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5"/>
              </w:rPr>
            </w:pPr>
            <w:r w:rsidRPr="00FA3FA5">
              <w:rPr>
                <w:color w:val="auto"/>
                <w:sz w:val="25"/>
              </w:rPr>
              <w:t>URAIAN</w:t>
            </w:r>
          </w:p>
        </w:tc>
        <w:tc>
          <w:tcPr>
            <w:tcW w:w="2268" w:type="dxa"/>
            <w:vAlign w:val="center"/>
          </w:tcPr>
          <w:p w14:paraId="70B0672A" w14:textId="6049C0ED" w:rsidR="00FA3FA5" w:rsidRP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5"/>
              </w:rPr>
            </w:pPr>
            <w:r w:rsidRPr="00FA3FA5">
              <w:rPr>
                <w:color w:val="auto"/>
                <w:sz w:val="25"/>
              </w:rPr>
              <w:t>TANGGAL</w:t>
            </w:r>
          </w:p>
        </w:tc>
        <w:tc>
          <w:tcPr>
            <w:tcW w:w="1129" w:type="dxa"/>
            <w:vAlign w:val="center"/>
          </w:tcPr>
          <w:p w14:paraId="3A72B377" w14:textId="5C16992A" w:rsidR="00FA3FA5" w:rsidRP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center"/>
              <w:rPr>
                <w:color w:val="auto"/>
                <w:sz w:val="25"/>
              </w:rPr>
            </w:pPr>
            <w:r w:rsidRPr="00FA3FA5">
              <w:rPr>
                <w:color w:val="auto"/>
                <w:sz w:val="25"/>
              </w:rPr>
              <w:t>PARAF</w:t>
            </w:r>
          </w:p>
        </w:tc>
      </w:tr>
      <w:tr w:rsidR="00FA3FA5" w14:paraId="75BCF67F" w14:textId="77777777" w:rsidTr="00FA3FA5">
        <w:tc>
          <w:tcPr>
            <w:tcW w:w="704" w:type="dxa"/>
            <w:vAlign w:val="center"/>
          </w:tcPr>
          <w:p w14:paraId="1FA741C5" w14:textId="6C10D536" w:rsidR="00FA3FA5" w:rsidRPr="00FA3FA5" w:rsidRDefault="00FA3FA5" w:rsidP="00FA3FA5">
            <w:pPr>
              <w:pStyle w:val="ListParagraph"/>
              <w:numPr>
                <w:ilvl w:val="0"/>
                <w:numId w:val="5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4961" w:type="dxa"/>
          </w:tcPr>
          <w:p w14:paraId="6E92DDAF" w14:textId="578A520D" w:rsid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rPr>
                <w:b w:val="0"/>
                <w:bCs w:val="0"/>
                <w:color w:val="auto"/>
                <w:sz w:val="25"/>
              </w:rPr>
            </w:pPr>
            <w:r>
              <w:rPr>
                <w:b w:val="0"/>
                <w:bCs w:val="0"/>
                <w:color w:val="auto"/>
                <w:sz w:val="25"/>
              </w:rPr>
              <w:t xml:space="preserve">Telah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menyelesaikan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SK</w:t>
            </w:r>
            <w:r w:rsidR="008075FC">
              <w:rPr>
                <w:b w:val="0"/>
                <w:bCs w:val="0"/>
                <w:color w:val="auto"/>
                <w:sz w:val="25"/>
              </w:rPr>
              <w:t>U</w:t>
            </w:r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tingkat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Penggalang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Terap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dan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berlatih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sekurang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kurangnya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dua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bulan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setelah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dilantik</w:t>
            </w:r>
            <w:proofErr w:type="spellEnd"/>
          </w:p>
        </w:tc>
        <w:tc>
          <w:tcPr>
            <w:tcW w:w="2268" w:type="dxa"/>
          </w:tcPr>
          <w:p w14:paraId="134F687B" w14:textId="77777777" w:rsid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1129" w:type="dxa"/>
          </w:tcPr>
          <w:p w14:paraId="6867EB5B" w14:textId="77777777" w:rsid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</w:tr>
      <w:tr w:rsidR="00FA3FA5" w14:paraId="67AFDB0A" w14:textId="77777777" w:rsidTr="00FA3FA5">
        <w:tc>
          <w:tcPr>
            <w:tcW w:w="704" w:type="dxa"/>
            <w:vAlign w:val="center"/>
          </w:tcPr>
          <w:p w14:paraId="71336967" w14:textId="77777777" w:rsidR="00FA3FA5" w:rsidRPr="00FA3FA5" w:rsidRDefault="00FA3FA5" w:rsidP="00FA3FA5">
            <w:pPr>
              <w:pStyle w:val="ListParagraph"/>
              <w:numPr>
                <w:ilvl w:val="0"/>
                <w:numId w:val="5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4961" w:type="dxa"/>
          </w:tcPr>
          <w:p w14:paraId="5C5F9358" w14:textId="6F101FDC" w:rsidR="00FA3FA5" w:rsidRDefault="006653F7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rPr>
                <w:b w:val="0"/>
                <w:bCs w:val="0"/>
                <w:color w:val="auto"/>
                <w:sz w:val="25"/>
              </w:rPr>
            </w:pPr>
            <w:r>
              <w:rPr>
                <w:b w:val="0"/>
                <w:bCs w:val="0"/>
                <w:color w:val="auto"/>
                <w:sz w:val="25"/>
              </w:rPr>
              <w:t xml:space="preserve">Telah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memiliki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Tanda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Kecakapan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Khusus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(TKK)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untuk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Pramuka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Penggalang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sekurang-kurangnya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5 (lima)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macam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dari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masing-masing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bidang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Kecakapan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Khusus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,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sekurang-kurangnya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2 (dua)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macam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Tingkat Utama dan 3 (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tiga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)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macam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Tingkat Madya. Jenis TKK yang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diwajibkan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berdasarkan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ketentuan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gugusdepan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dimana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Penggalang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Berada</w:t>
            </w:r>
            <w:proofErr w:type="spellEnd"/>
          </w:p>
        </w:tc>
        <w:tc>
          <w:tcPr>
            <w:tcW w:w="2268" w:type="dxa"/>
          </w:tcPr>
          <w:p w14:paraId="59A48BC8" w14:textId="77777777" w:rsid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1129" w:type="dxa"/>
          </w:tcPr>
          <w:p w14:paraId="18935851" w14:textId="77777777" w:rsidR="00FA3FA5" w:rsidRDefault="00FA3FA5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</w:tr>
      <w:tr w:rsidR="006653F7" w14:paraId="00BAF257" w14:textId="77777777" w:rsidTr="00FA3FA5">
        <w:tc>
          <w:tcPr>
            <w:tcW w:w="704" w:type="dxa"/>
            <w:vAlign w:val="center"/>
          </w:tcPr>
          <w:p w14:paraId="356C551D" w14:textId="77777777" w:rsidR="006653F7" w:rsidRPr="00FA3FA5" w:rsidRDefault="006653F7" w:rsidP="00FA3FA5">
            <w:pPr>
              <w:pStyle w:val="ListParagraph"/>
              <w:numPr>
                <w:ilvl w:val="0"/>
                <w:numId w:val="5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4961" w:type="dxa"/>
          </w:tcPr>
          <w:p w14:paraId="180A0FA1" w14:textId="25144BDD" w:rsidR="006653F7" w:rsidRDefault="006653F7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rPr>
                <w:b w:val="0"/>
                <w:bCs w:val="0"/>
                <w:color w:val="auto"/>
                <w:sz w:val="25"/>
              </w:rPr>
            </w:pPr>
            <w:proofErr w:type="spellStart"/>
            <w:r>
              <w:rPr>
                <w:b w:val="0"/>
                <w:bCs w:val="0"/>
                <w:color w:val="auto"/>
                <w:sz w:val="25"/>
              </w:rPr>
              <w:t>Men</w:t>
            </w:r>
            <w:r w:rsidR="005A0CC1">
              <w:rPr>
                <w:b w:val="0"/>
                <w:bCs w:val="0"/>
                <w:color w:val="auto"/>
                <w:sz w:val="25"/>
              </w:rPr>
              <w:t>ja</w:t>
            </w:r>
            <w:r>
              <w:rPr>
                <w:b w:val="0"/>
                <w:bCs w:val="0"/>
                <w:color w:val="auto"/>
                <w:sz w:val="25"/>
              </w:rPr>
              <w:t>di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contoh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yang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baik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dalam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Pasukan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Penggalang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di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rumahnya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,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disekolah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dan </w:t>
            </w:r>
            <w:proofErr w:type="spellStart"/>
            <w:proofErr w:type="gramStart"/>
            <w:r>
              <w:rPr>
                <w:b w:val="0"/>
                <w:bCs w:val="0"/>
                <w:color w:val="auto"/>
                <w:sz w:val="25"/>
              </w:rPr>
              <w:t>bermanfaat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bagi</w:t>
            </w:r>
            <w:proofErr w:type="spellEnd"/>
            <w:proofErr w:type="gram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lingkungan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pergaulannya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,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sesuai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dengan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 w:rsidR="000C559A">
              <w:rPr>
                <w:b w:val="0"/>
                <w:bCs w:val="0"/>
                <w:color w:val="auto"/>
                <w:sz w:val="25"/>
              </w:rPr>
              <w:t>satya</w:t>
            </w:r>
            <w:proofErr w:type="spellEnd"/>
            <w:r w:rsidR="000C559A">
              <w:rPr>
                <w:b w:val="0"/>
                <w:bCs w:val="0"/>
                <w:color w:val="auto"/>
                <w:sz w:val="25"/>
              </w:rPr>
              <w:t xml:space="preserve"> dan </w:t>
            </w:r>
            <w:proofErr w:type="spellStart"/>
            <w:r w:rsidR="000C559A">
              <w:rPr>
                <w:b w:val="0"/>
                <w:bCs w:val="0"/>
                <w:color w:val="auto"/>
                <w:sz w:val="25"/>
              </w:rPr>
              <w:t>darma</w:t>
            </w:r>
            <w:proofErr w:type="spellEnd"/>
            <w:r w:rsidR="000C559A"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 w:rsidR="000C559A">
              <w:rPr>
                <w:b w:val="0"/>
                <w:bCs w:val="0"/>
                <w:color w:val="auto"/>
                <w:sz w:val="25"/>
              </w:rPr>
              <w:t>Pramuka</w:t>
            </w:r>
            <w:proofErr w:type="spellEnd"/>
          </w:p>
        </w:tc>
        <w:tc>
          <w:tcPr>
            <w:tcW w:w="2268" w:type="dxa"/>
          </w:tcPr>
          <w:p w14:paraId="55066203" w14:textId="77777777" w:rsidR="006653F7" w:rsidRDefault="006653F7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1129" w:type="dxa"/>
          </w:tcPr>
          <w:p w14:paraId="70EAF4B7" w14:textId="77777777" w:rsidR="006653F7" w:rsidRDefault="006653F7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</w:tr>
      <w:tr w:rsidR="000C559A" w14:paraId="7741DBF4" w14:textId="77777777" w:rsidTr="00FA3FA5">
        <w:tc>
          <w:tcPr>
            <w:tcW w:w="704" w:type="dxa"/>
            <w:vAlign w:val="center"/>
          </w:tcPr>
          <w:p w14:paraId="3942FBA4" w14:textId="77777777" w:rsidR="000C559A" w:rsidRPr="00FA3FA5" w:rsidRDefault="000C559A" w:rsidP="00FA3FA5">
            <w:pPr>
              <w:pStyle w:val="ListParagraph"/>
              <w:numPr>
                <w:ilvl w:val="0"/>
                <w:numId w:val="5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4961" w:type="dxa"/>
          </w:tcPr>
          <w:p w14:paraId="59BC888F" w14:textId="6BB5C339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rPr>
                <w:b w:val="0"/>
                <w:bCs w:val="0"/>
                <w:color w:val="auto"/>
                <w:sz w:val="25"/>
              </w:rPr>
            </w:pPr>
            <w:proofErr w:type="spellStart"/>
            <w:r>
              <w:rPr>
                <w:b w:val="0"/>
                <w:bCs w:val="0"/>
                <w:color w:val="auto"/>
                <w:sz w:val="25"/>
              </w:rPr>
              <w:t>Dapat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membuat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hasta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karya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sekurang</w:t>
            </w:r>
            <w:proofErr w:type="spellEnd"/>
            <w:r w:rsidR="005A0CC1"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kurangnya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6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macam</w:t>
            </w:r>
            <w:proofErr w:type="spellEnd"/>
          </w:p>
        </w:tc>
        <w:tc>
          <w:tcPr>
            <w:tcW w:w="2268" w:type="dxa"/>
          </w:tcPr>
          <w:p w14:paraId="30CFC8D1" w14:textId="77777777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1129" w:type="dxa"/>
          </w:tcPr>
          <w:p w14:paraId="2E57BEDC" w14:textId="77777777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</w:tr>
      <w:tr w:rsidR="000C559A" w14:paraId="0A583255" w14:textId="77777777" w:rsidTr="00FA3FA5">
        <w:tc>
          <w:tcPr>
            <w:tcW w:w="704" w:type="dxa"/>
            <w:vAlign w:val="center"/>
          </w:tcPr>
          <w:p w14:paraId="62627C7D" w14:textId="77777777" w:rsidR="000C559A" w:rsidRPr="00FA3FA5" w:rsidRDefault="000C559A" w:rsidP="00FA3FA5">
            <w:pPr>
              <w:pStyle w:val="ListParagraph"/>
              <w:numPr>
                <w:ilvl w:val="0"/>
                <w:numId w:val="5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4961" w:type="dxa"/>
          </w:tcPr>
          <w:p w14:paraId="774EA179" w14:textId="4F90395B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rPr>
                <w:b w:val="0"/>
                <w:bCs w:val="0"/>
                <w:color w:val="auto"/>
                <w:sz w:val="25"/>
              </w:rPr>
            </w:pPr>
            <w:proofErr w:type="spellStart"/>
            <w:r>
              <w:rPr>
                <w:b w:val="0"/>
                <w:bCs w:val="0"/>
                <w:color w:val="auto"/>
                <w:sz w:val="25"/>
              </w:rPr>
              <w:t>Dapat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Mengoperasikan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Komputer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,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Teknologi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Informasi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minimalnya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internet</w:t>
            </w:r>
          </w:p>
        </w:tc>
        <w:tc>
          <w:tcPr>
            <w:tcW w:w="2268" w:type="dxa"/>
          </w:tcPr>
          <w:p w14:paraId="1E958589" w14:textId="77777777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1129" w:type="dxa"/>
          </w:tcPr>
          <w:p w14:paraId="6930A5DE" w14:textId="77777777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</w:tr>
      <w:tr w:rsidR="000C559A" w14:paraId="01E47DC0" w14:textId="77777777" w:rsidTr="00FA3FA5">
        <w:tc>
          <w:tcPr>
            <w:tcW w:w="704" w:type="dxa"/>
            <w:vAlign w:val="center"/>
          </w:tcPr>
          <w:p w14:paraId="3E227936" w14:textId="77777777" w:rsidR="000C559A" w:rsidRPr="00FA3FA5" w:rsidRDefault="000C559A" w:rsidP="00FA3FA5">
            <w:pPr>
              <w:pStyle w:val="ListParagraph"/>
              <w:numPr>
                <w:ilvl w:val="0"/>
                <w:numId w:val="5"/>
              </w:numPr>
              <w:tabs>
                <w:tab w:val="left" w:pos="1418"/>
                <w:tab w:val="left" w:pos="1701"/>
                <w:tab w:val="left" w:pos="6237"/>
              </w:tabs>
              <w:spacing w:before="0"/>
              <w:jc w:val="center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4961" w:type="dxa"/>
          </w:tcPr>
          <w:p w14:paraId="4B90D273" w14:textId="2AD46285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rPr>
                <w:b w:val="0"/>
                <w:bCs w:val="0"/>
                <w:color w:val="auto"/>
                <w:sz w:val="25"/>
              </w:rPr>
            </w:pPr>
            <w:proofErr w:type="spellStart"/>
            <w:r>
              <w:rPr>
                <w:b w:val="0"/>
                <w:bCs w:val="0"/>
                <w:color w:val="auto"/>
                <w:sz w:val="25"/>
              </w:rPr>
              <w:t>Dapat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menggunakan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salah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satu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bahasa</w:t>
            </w:r>
            <w:proofErr w:type="spellEnd"/>
            <w:r>
              <w:rPr>
                <w:b w:val="0"/>
                <w:bCs w:val="0"/>
                <w:color w:val="auto"/>
                <w:sz w:val="25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5"/>
              </w:rPr>
              <w:t>internasi</w:t>
            </w:r>
            <w:r w:rsidR="002D1DAA">
              <w:rPr>
                <w:b w:val="0"/>
                <w:bCs w:val="0"/>
                <w:color w:val="auto"/>
                <w:sz w:val="25"/>
              </w:rPr>
              <w:t>onal</w:t>
            </w:r>
            <w:proofErr w:type="spellEnd"/>
          </w:p>
        </w:tc>
        <w:tc>
          <w:tcPr>
            <w:tcW w:w="2268" w:type="dxa"/>
          </w:tcPr>
          <w:p w14:paraId="0DE66AB6" w14:textId="77777777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  <w:tc>
          <w:tcPr>
            <w:tcW w:w="1129" w:type="dxa"/>
          </w:tcPr>
          <w:p w14:paraId="5B986EEE" w14:textId="77777777" w:rsidR="000C559A" w:rsidRDefault="000C559A" w:rsidP="00FA3FA5">
            <w:pPr>
              <w:tabs>
                <w:tab w:val="left" w:pos="1418"/>
                <w:tab w:val="left" w:pos="1701"/>
                <w:tab w:val="left" w:pos="6237"/>
              </w:tabs>
              <w:spacing w:before="0"/>
              <w:ind w:left="0"/>
              <w:jc w:val="both"/>
              <w:rPr>
                <w:b w:val="0"/>
                <w:bCs w:val="0"/>
                <w:color w:val="auto"/>
                <w:sz w:val="25"/>
              </w:rPr>
            </w:pPr>
          </w:p>
        </w:tc>
      </w:tr>
    </w:tbl>
    <w:p w14:paraId="7591C0A9" w14:textId="77777777" w:rsidR="00FA3FA5" w:rsidRPr="00810B58" w:rsidRDefault="00FA3FA5" w:rsidP="00FA3FA5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26B28AC7" w14:textId="1E4BD9AE" w:rsidR="001F4104" w:rsidRPr="00810B58" w:rsidRDefault="00296B67" w:rsidP="001F4104">
      <w:pPr>
        <w:tabs>
          <w:tab w:val="center" w:pos="1701"/>
          <w:tab w:val="center" w:pos="6237"/>
        </w:tabs>
        <w:spacing w:before="0"/>
        <w:ind w:left="0"/>
        <w:jc w:val="both"/>
        <w:rPr>
          <w:color w:val="auto"/>
          <w:sz w:val="25"/>
        </w:rPr>
        <w:sectPr w:rsidR="001F4104" w:rsidRPr="00810B58" w:rsidSect="003A65E9">
          <w:pgSz w:w="11907" w:h="18722" w:code="10001"/>
          <w:pgMar w:top="1134" w:right="1134" w:bottom="1134" w:left="1701" w:header="0" w:footer="0" w:gutter="0"/>
          <w:cols w:space="720"/>
          <w:docGrid w:linePitch="360"/>
        </w:sectPr>
      </w:pPr>
      <w:r>
        <w:rPr>
          <w:b w:val="0"/>
          <w:bCs w:val="0"/>
          <w:color w:val="auto"/>
          <w:sz w:val="25"/>
        </w:rPr>
        <w:t xml:space="preserve"> </w:t>
      </w:r>
    </w:p>
    <w:p w14:paraId="5002DDF4" w14:textId="2EC27DBA" w:rsidR="001F4104" w:rsidRDefault="001F410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7C4FF58" w14:textId="507903E5" w:rsidR="00022F1A" w:rsidRDefault="00022F1A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22D133" wp14:editId="7E0726BC">
                <wp:simplePos x="0" y="0"/>
                <wp:positionH relativeFrom="margin">
                  <wp:posOffset>-911860</wp:posOffset>
                </wp:positionH>
                <wp:positionV relativeFrom="margin">
                  <wp:posOffset>1636395</wp:posOffset>
                </wp:positionV>
                <wp:extent cx="6811645" cy="5747385"/>
                <wp:effectExtent l="0" t="1270" r="26035" b="26035"/>
                <wp:wrapSquare wrapText="bothSides"/>
                <wp:docPr id="71" name="Scroll: Horizont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6811645" cy="5747385"/>
                        </a:xfrm>
                        <a:prstGeom prst="horizontalScroll">
                          <a:avLst>
                            <a:gd name="adj" fmla="val 16136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557E4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71" o:spid="_x0000_s1026" type="#_x0000_t98" style="position:absolute;margin-left:-71.8pt;margin-top:128.85pt;width:536.35pt;height:452.55pt;rotation:-9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" adj="3485" fillcolor="#faeec2 [1302]" strokecolor="#a07f0d [1604]" strokeweight="1pt">
                <v:stroke joinstyle="miter"/>
                <w10:wrap type="square" anchorx="margin" anchory="margin"/>
              </v:shape>
            </w:pict>
          </mc:Fallback>
        </mc:AlternateContent>
      </w:r>
      <w:r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FADABCF" wp14:editId="11EAF6B5">
                <wp:simplePos x="0" y="0"/>
                <wp:positionH relativeFrom="column">
                  <wp:posOffset>1755140</wp:posOffset>
                </wp:positionH>
                <wp:positionV relativeFrom="paragraph">
                  <wp:posOffset>1179195</wp:posOffset>
                </wp:positionV>
                <wp:extent cx="2852420" cy="523875"/>
                <wp:effectExtent l="0" t="0" r="24130" b="28575"/>
                <wp:wrapSquare wrapText="bothSides"/>
                <wp:docPr id="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2420" cy="5238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47510" w14:textId="77777777" w:rsidR="007707CF" w:rsidRPr="002A49A0" w:rsidRDefault="007707CF" w:rsidP="00022F1A">
                            <w:pPr>
                              <w:ind w:left="0"/>
                              <w:jc w:val="center"/>
                              <w:rPr>
                                <w:sz w:val="44"/>
                                <w:szCs w:val="38"/>
                              </w:rPr>
                            </w:pPr>
                            <w:r w:rsidRPr="002A49A0">
                              <w:rPr>
                                <w:sz w:val="44"/>
                                <w:szCs w:val="38"/>
                              </w:rPr>
                              <w:t>SYARAT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DAB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2pt;margin-top:92.85pt;width:224.6pt;height:41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" fillcolor="#faeec2 [1302]" strokecolor="#f3d569 [3204]">
                <v:textbox>
                  <w:txbxContent>
                    <w:p w14:paraId="2B847510" w14:textId="77777777" w:rsidR="007707CF" w:rsidRPr="002A49A0" w:rsidRDefault="007707CF" w:rsidP="00022F1A">
                      <w:pPr>
                        <w:ind w:left="0"/>
                        <w:jc w:val="center"/>
                        <w:rPr>
                          <w:sz w:val="44"/>
                          <w:szCs w:val="38"/>
                        </w:rPr>
                      </w:pPr>
                      <w:r w:rsidRPr="002A49A0">
                        <w:rPr>
                          <w:sz w:val="44"/>
                          <w:szCs w:val="38"/>
                        </w:rPr>
                        <w:t>SYARAT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7092A72" wp14:editId="0E64E520">
                <wp:simplePos x="0" y="0"/>
                <wp:positionH relativeFrom="column">
                  <wp:posOffset>731051</wp:posOffset>
                </wp:positionH>
                <wp:positionV relativeFrom="paragraph">
                  <wp:posOffset>2130894</wp:posOffset>
                </wp:positionV>
                <wp:extent cx="3718560" cy="5120640"/>
                <wp:effectExtent l="0" t="0" r="15240" b="22860"/>
                <wp:wrapSquare wrapText="bothSides"/>
                <wp:docPr id="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8560" cy="51206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6A44C" w14:textId="168B0A4A" w:rsidR="007707CF" w:rsidRPr="002A49A0" w:rsidRDefault="007707CF" w:rsidP="00022F1A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2F1AC22A" w14:textId="77777777" w:rsidR="007707CF" w:rsidRPr="002A49A0" w:rsidRDefault="007707CF" w:rsidP="00022F1A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  <w:r w:rsidRPr="002A49A0">
                              <w:rPr>
                                <w:sz w:val="40"/>
                                <w:szCs w:val="36"/>
                              </w:rPr>
                              <w:t xml:space="preserve">Telah </w:t>
                            </w:r>
                            <w:proofErr w:type="spellStart"/>
                            <w:r w:rsidRPr="002A49A0">
                              <w:rPr>
                                <w:sz w:val="40"/>
                                <w:szCs w:val="36"/>
                              </w:rPr>
                              <w:t>Menyelesaikan</w:t>
                            </w:r>
                            <w:proofErr w:type="spellEnd"/>
                            <w:r w:rsidRPr="002A49A0">
                              <w:rPr>
                                <w:sz w:val="40"/>
                                <w:szCs w:val="36"/>
                              </w:rPr>
                              <w:t xml:space="preserve"> SKU Tingkat </w:t>
                            </w:r>
                            <w:proofErr w:type="spellStart"/>
                            <w:r w:rsidRPr="002A49A0">
                              <w:rPr>
                                <w:sz w:val="40"/>
                                <w:szCs w:val="36"/>
                              </w:rPr>
                              <w:t>Penggalang</w:t>
                            </w:r>
                            <w:proofErr w:type="spellEnd"/>
                            <w:r w:rsidRPr="002A49A0"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2A49A0">
                              <w:rPr>
                                <w:sz w:val="40"/>
                                <w:szCs w:val="36"/>
                              </w:rPr>
                              <w:t>Terap</w:t>
                            </w:r>
                            <w:proofErr w:type="spellEnd"/>
                          </w:p>
                          <w:p w14:paraId="30978240" w14:textId="77777777" w:rsidR="007707CF" w:rsidRPr="002A49A0" w:rsidRDefault="007707CF" w:rsidP="00022F1A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3F6CA58B" w14:textId="77777777" w:rsidR="007707CF" w:rsidRPr="002A49A0" w:rsidRDefault="007707CF" w:rsidP="00022F1A">
                            <w:pPr>
                              <w:ind w:left="0"/>
                              <w:jc w:val="center"/>
                              <w:rPr>
                                <w:sz w:val="30"/>
                              </w:rPr>
                            </w:pPr>
                            <w:r w:rsidRPr="002A49A0">
                              <w:rPr>
                                <w:sz w:val="30"/>
                              </w:rPr>
                              <w:t>BUKTI FISIK:</w:t>
                            </w:r>
                          </w:p>
                          <w:p w14:paraId="4617AC99" w14:textId="77777777" w:rsidR="007707CF" w:rsidRPr="002A49A0" w:rsidRDefault="007707CF" w:rsidP="00022F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0"/>
                              </w:rPr>
                            </w:pPr>
                            <w:proofErr w:type="spellStart"/>
                            <w:r w:rsidRPr="002A49A0">
                              <w:rPr>
                                <w:sz w:val="30"/>
                              </w:rPr>
                              <w:t>Syarat</w:t>
                            </w:r>
                            <w:proofErr w:type="spellEnd"/>
                            <w:r w:rsidRPr="002A49A0"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 w:rsidRPr="002A49A0">
                              <w:rPr>
                                <w:sz w:val="30"/>
                              </w:rPr>
                              <w:t>Kecakapan</w:t>
                            </w:r>
                            <w:proofErr w:type="spellEnd"/>
                            <w:r w:rsidRPr="002A49A0">
                              <w:rPr>
                                <w:sz w:val="30"/>
                              </w:rPr>
                              <w:t xml:space="preserve"> Umum (SKU)</w:t>
                            </w:r>
                          </w:p>
                          <w:p w14:paraId="15454107" w14:textId="77777777" w:rsidR="007707CF" w:rsidRPr="002A49A0" w:rsidRDefault="007707CF" w:rsidP="00022F1A">
                            <w:pPr>
                              <w:pStyle w:val="ListParagraph"/>
                              <w:rPr>
                                <w:sz w:val="30"/>
                              </w:rPr>
                            </w:pPr>
                            <w:proofErr w:type="spellStart"/>
                            <w:r w:rsidRPr="002A49A0">
                              <w:rPr>
                                <w:sz w:val="30"/>
                              </w:rPr>
                              <w:t>Penggalang</w:t>
                            </w:r>
                            <w:proofErr w:type="spellEnd"/>
                            <w:r w:rsidRPr="002A49A0">
                              <w:rPr>
                                <w:sz w:val="30"/>
                              </w:rPr>
                              <w:t xml:space="preserve"> Ramu</w:t>
                            </w:r>
                          </w:p>
                          <w:p w14:paraId="1CDC5C0C" w14:textId="77777777" w:rsidR="007707CF" w:rsidRDefault="007707CF" w:rsidP="00022F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0"/>
                              </w:rPr>
                            </w:pPr>
                            <w:proofErr w:type="spellStart"/>
                            <w:r w:rsidRPr="002A49A0">
                              <w:rPr>
                                <w:sz w:val="30"/>
                              </w:rPr>
                              <w:t>Syarat</w:t>
                            </w:r>
                            <w:proofErr w:type="spellEnd"/>
                            <w:r w:rsidRPr="002A49A0"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 w:rsidRPr="002A49A0">
                              <w:rPr>
                                <w:sz w:val="30"/>
                              </w:rPr>
                              <w:t>Kecakapan</w:t>
                            </w:r>
                            <w:proofErr w:type="spellEnd"/>
                            <w:r w:rsidRPr="002A49A0">
                              <w:rPr>
                                <w:sz w:val="30"/>
                              </w:rPr>
                              <w:t xml:space="preserve"> Umum (SKU)</w:t>
                            </w:r>
                          </w:p>
                          <w:p w14:paraId="4CC3FC2B" w14:textId="77777777" w:rsidR="007707CF" w:rsidRDefault="007707CF" w:rsidP="00022F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sz w:val="30"/>
                              </w:rPr>
                              <w:t>Syarat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Kecakapan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Umum (SKU)</w:t>
                            </w:r>
                          </w:p>
                          <w:p w14:paraId="15ADE639" w14:textId="77777777" w:rsidR="007707CF" w:rsidRDefault="007707CF" w:rsidP="00022F1A">
                            <w:pPr>
                              <w:pStyle w:val="ListParagraph"/>
                              <w:rPr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sz w:val="30"/>
                              </w:rPr>
                              <w:t>Penggalang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Rakit</w:t>
                            </w:r>
                          </w:p>
                          <w:p w14:paraId="4B65E210" w14:textId="77777777" w:rsidR="007707CF" w:rsidRDefault="007707CF" w:rsidP="00022F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sz w:val="30"/>
                              </w:rPr>
                              <w:t>Syarat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Kecakatan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Khusus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(SKU)</w:t>
                            </w:r>
                          </w:p>
                          <w:p w14:paraId="1E9E52FC" w14:textId="77777777" w:rsidR="007707CF" w:rsidRDefault="007707CF" w:rsidP="00022F1A">
                            <w:pPr>
                              <w:pStyle w:val="ListParagraph"/>
                              <w:rPr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sz w:val="30"/>
                              </w:rPr>
                              <w:t>Penggalang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Terap</w:t>
                            </w:r>
                            <w:proofErr w:type="spellEnd"/>
                          </w:p>
                          <w:p w14:paraId="3AE258DA" w14:textId="77777777" w:rsidR="007707CF" w:rsidRPr="002A49A0" w:rsidRDefault="007707CF" w:rsidP="00022F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0"/>
                              </w:rPr>
                            </w:pPr>
                            <w:r w:rsidRPr="002A49A0">
                              <w:rPr>
                                <w:sz w:val="30"/>
                              </w:rPr>
                              <w:t xml:space="preserve">Ijazah </w:t>
                            </w:r>
                            <w:proofErr w:type="spellStart"/>
                            <w:r w:rsidRPr="002A49A0">
                              <w:rPr>
                                <w:sz w:val="30"/>
                              </w:rPr>
                              <w:t>Kecakapan</w:t>
                            </w:r>
                            <w:proofErr w:type="spellEnd"/>
                            <w:r w:rsidRPr="002A49A0">
                              <w:rPr>
                                <w:sz w:val="30"/>
                              </w:rPr>
                              <w:t xml:space="preserve"> Umum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92A72" id="_x0000_s1027" type="#_x0000_t202" style="position:absolute;margin-left:57.55pt;margin-top:167.8pt;width:292.8pt;height:403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" fillcolor="#faeec2 [1302]" strokecolor="#f3d569 [3204]">
                <v:textbox>
                  <w:txbxContent>
                    <w:p w14:paraId="0976A44C" w14:textId="168B0A4A" w:rsidR="007707CF" w:rsidRPr="002A49A0" w:rsidRDefault="007707CF" w:rsidP="00022F1A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2F1AC22A" w14:textId="77777777" w:rsidR="007707CF" w:rsidRPr="002A49A0" w:rsidRDefault="007707CF" w:rsidP="00022F1A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  <w:r w:rsidRPr="002A49A0">
                        <w:rPr>
                          <w:sz w:val="40"/>
                          <w:szCs w:val="36"/>
                        </w:rPr>
                        <w:t xml:space="preserve">Telah </w:t>
                      </w:r>
                      <w:proofErr w:type="spellStart"/>
                      <w:r w:rsidRPr="002A49A0">
                        <w:rPr>
                          <w:sz w:val="40"/>
                          <w:szCs w:val="36"/>
                        </w:rPr>
                        <w:t>Menyelesaikan</w:t>
                      </w:r>
                      <w:proofErr w:type="spellEnd"/>
                      <w:r w:rsidRPr="002A49A0">
                        <w:rPr>
                          <w:sz w:val="40"/>
                          <w:szCs w:val="36"/>
                        </w:rPr>
                        <w:t xml:space="preserve"> SKU Tingkat </w:t>
                      </w:r>
                      <w:proofErr w:type="spellStart"/>
                      <w:r w:rsidRPr="002A49A0">
                        <w:rPr>
                          <w:sz w:val="40"/>
                          <w:szCs w:val="36"/>
                        </w:rPr>
                        <w:t>Penggalang</w:t>
                      </w:r>
                      <w:proofErr w:type="spellEnd"/>
                      <w:r w:rsidRPr="002A49A0">
                        <w:rPr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r w:rsidRPr="002A49A0">
                        <w:rPr>
                          <w:sz w:val="40"/>
                          <w:szCs w:val="36"/>
                        </w:rPr>
                        <w:t>Terap</w:t>
                      </w:r>
                      <w:proofErr w:type="spellEnd"/>
                    </w:p>
                    <w:p w14:paraId="30978240" w14:textId="77777777" w:rsidR="007707CF" w:rsidRPr="002A49A0" w:rsidRDefault="007707CF" w:rsidP="00022F1A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3F6CA58B" w14:textId="77777777" w:rsidR="007707CF" w:rsidRPr="002A49A0" w:rsidRDefault="007707CF" w:rsidP="00022F1A">
                      <w:pPr>
                        <w:ind w:left="0"/>
                        <w:jc w:val="center"/>
                        <w:rPr>
                          <w:sz w:val="30"/>
                        </w:rPr>
                      </w:pPr>
                      <w:r w:rsidRPr="002A49A0">
                        <w:rPr>
                          <w:sz w:val="30"/>
                        </w:rPr>
                        <w:t>BUKTI FISIK:</w:t>
                      </w:r>
                    </w:p>
                    <w:p w14:paraId="4617AC99" w14:textId="77777777" w:rsidR="007707CF" w:rsidRPr="002A49A0" w:rsidRDefault="007707CF" w:rsidP="00022F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0"/>
                        </w:rPr>
                      </w:pPr>
                      <w:proofErr w:type="spellStart"/>
                      <w:r w:rsidRPr="002A49A0">
                        <w:rPr>
                          <w:sz w:val="30"/>
                        </w:rPr>
                        <w:t>Syarat</w:t>
                      </w:r>
                      <w:proofErr w:type="spellEnd"/>
                      <w:r w:rsidRPr="002A49A0"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 w:rsidRPr="002A49A0">
                        <w:rPr>
                          <w:sz w:val="30"/>
                        </w:rPr>
                        <w:t>Kecakapan</w:t>
                      </w:r>
                      <w:proofErr w:type="spellEnd"/>
                      <w:r w:rsidRPr="002A49A0">
                        <w:rPr>
                          <w:sz w:val="30"/>
                        </w:rPr>
                        <w:t xml:space="preserve"> Umum (SKU)</w:t>
                      </w:r>
                    </w:p>
                    <w:p w14:paraId="15454107" w14:textId="77777777" w:rsidR="007707CF" w:rsidRPr="002A49A0" w:rsidRDefault="007707CF" w:rsidP="00022F1A">
                      <w:pPr>
                        <w:pStyle w:val="ListParagraph"/>
                        <w:rPr>
                          <w:sz w:val="30"/>
                        </w:rPr>
                      </w:pPr>
                      <w:proofErr w:type="spellStart"/>
                      <w:r w:rsidRPr="002A49A0">
                        <w:rPr>
                          <w:sz w:val="30"/>
                        </w:rPr>
                        <w:t>Penggalang</w:t>
                      </w:r>
                      <w:proofErr w:type="spellEnd"/>
                      <w:r w:rsidRPr="002A49A0">
                        <w:rPr>
                          <w:sz w:val="30"/>
                        </w:rPr>
                        <w:t xml:space="preserve"> Ramu</w:t>
                      </w:r>
                    </w:p>
                    <w:p w14:paraId="1CDC5C0C" w14:textId="77777777" w:rsidR="007707CF" w:rsidRDefault="007707CF" w:rsidP="00022F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0"/>
                        </w:rPr>
                      </w:pPr>
                      <w:proofErr w:type="spellStart"/>
                      <w:r w:rsidRPr="002A49A0">
                        <w:rPr>
                          <w:sz w:val="30"/>
                        </w:rPr>
                        <w:t>Syarat</w:t>
                      </w:r>
                      <w:proofErr w:type="spellEnd"/>
                      <w:r w:rsidRPr="002A49A0"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 w:rsidRPr="002A49A0">
                        <w:rPr>
                          <w:sz w:val="30"/>
                        </w:rPr>
                        <w:t>Kecakapan</w:t>
                      </w:r>
                      <w:proofErr w:type="spellEnd"/>
                      <w:r w:rsidRPr="002A49A0">
                        <w:rPr>
                          <w:sz w:val="30"/>
                        </w:rPr>
                        <w:t xml:space="preserve"> Umum (SKU)</w:t>
                      </w:r>
                    </w:p>
                    <w:p w14:paraId="4CC3FC2B" w14:textId="77777777" w:rsidR="007707CF" w:rsidRDefault="007707CF" w:rsidP="00022F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0"/>
                        </w:rPr>
                      </w:pPr>
                      <w:proofErr w:type="spellStart"/>
                      <w:r>
                        <w:rPr>
                          <w:sz w:val="30"/>
                        </w:rPr>
                        <w:t>Syarat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Kecakapan</w:t>
                      </w:r>
                      <w:proofErr w:type="spellEnd"/>
                      <w:r>
                        <w:rPr>
                          <w:sz w:val="30"/>
                        </w:rPr>
                        <w:t xml:space="preserve"> Umum (SKU)</w:t>
                      </w:r>
                    </w:p>
                    <w:p w14:paraId="15ADE639" w14:textId="77777777" w:rsidR="007707CF" w:rsidRDefault="007707CF" w:rsidP="00022F1A">
                      <w:pPr>
                        <w:pStyle w:val="ListParagraph"/>
                        <w:rPr>
                          <w:sz w:val="30"/>
                        </w:rPr>
                      </w:pPr>
                      <w:proofErr w:type="spellStart"/>
                      <w:r>
                        <w:rPr>
                          <w:sz w:val="30"/>
                        </w:rPr>
                        <w:t>Penggalang</w:t>
                      </w:r>
                      <w:proofErr w:type="spellEnd"/>
                      <w:r>
                        <w:rPr>
                          <w:sz w:val="30"/>
                        </w:rPr>
                        <w:t xml:space="preserve"> Rakit</w:t>
                      </w:r>
                    </w:p>
                    <w:p w14:paraId="4B65E210" w14:textId="77777777" w:rsidR="007707CF" w:rsidRDefault="007707CF" w:rsidP="00022F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0"/>
                        </w:rPr>
                      </w:pPr>
                      <w:proofErr w:type="spellStart"/>
                      <w:r>
                        <w:rPr>
                          <w:sz w:val="30"/>
                        </w:rPr>
                        <w:t>Syarat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Kecakatan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Khusus</w:t>
                      </w:r>
                      <w:proofErr w:type="spellEnd"/>
                      <w:r>
                        <w:rPr>
                          <w:sz w:val="30"/>
                        </w:rPr>
                        <w:t xml:space="preserve"> (SKU)</w:t>
                      </w:r>
                    </w:p>
                    <w:p w14:paraId="1E9E52FC" w14:textId="77777777" w:rsidR="007707CF" w:rsidRDefault="007707CF" w:rsidP="00022F1A">
                      <w:pPr>
                        <w:pStyle w:val="ListParagraph"/>
                        <w:rPr>
                          <w:sz w:val="30"/>
                        </w:rPr>
                      </w:pPr>
                      <w:proofErr w:type="spellStart"/>
                      <w:r>
                        <w:rPr>
                          <w:sz w:val="30"/>
                        </w:rPr>
                        <w:t>Penggalang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Terap</w:t>
                      </w:r>
                      <w:proofErr w:type="spellEnd"/>
                    </w:p>
                    <w:p w14:paraId="3AE258DA" w14:textId="77777777" w:rsidR="007707CF" w:rsidRPr="002A49A0" w:rsidRDefault="007707CF" w:rsidP="00022F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0"/>
                        </w:rPr>
                      </w:pPr>
                      <w:r w:rsidRPr="002A49A0">
                        <w:rPr>
                          <w:sz w:val="30"/>
                        </w:rPr>
                        <w:t xml:space="preserve">Ijazah </w:t>
                      </w:r>
                      <w:proofErr w:type="spellStart"/>
                      <w:r w:rsidRPr="002A49A0">
                        <w:rPr>
                          <w:sz w:val="30"/>
                        </w:rPr>
                        <w:t>Kecakapan</w:t>
                      </w:r>
                      <w:proofErr w:type="spellEnd"/>
                      <w:r w:rsidRPr="002A49A0">
                        <w:rPr>
                          <w:sz w:val="30"/>
                        </w:rPr>
                        <w:t xml:space="preserve"> Umum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 w:val="0"/>
          <w:bCs w:val="0"/>
          <w:color w:val="auto"/>
          <w:sz w:val="25"/>
        </w:rPr>
        <w:br w:type="page"/>
      </w:r>
    </w:p>
    <w:p w14:paraId="14408B71" w14:textId="77777777" w:rsidR="00DC28BE" w:rsidRDefault="00022F1A" w:rsidP="00DC28BE">
      <w:pPr>
        <w:spacing w:before="0" w:after="200" w:line="276" w:lineRule="auto"/>
        <w:ind w:left="0" w:right="0"/>
        <w:jc w:val="center"/>
        <w:rPr>
          <w:color w:val="auto"/>
          <w:sz w:val="25"/>
        </w:rPr>
      </w:pPr>
      <w:r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2DB164" wp14:editId="1A79DA62">
                <wp:simplePos x="0" y="0"/>
                <wp:positionH relativeFrom="margin">
                  <wp:posOffset>-474345</wp:posOffset>
                </wp:positionH>
                <wp:positionV relativeFrom="margin">
                  <wp:posOffset>1913890</wp:posOffset>
                </wp:positionV>
                <wp:extent cx="6811645" cy="5747385"/>
                <wp:effectExtent l="0" t="1270" r="26035" b="26035"/>
                <wp:wrapSquare wrapText="bothSides"/>
                <wp:docPr id="74" name="Scroll: Horizont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6811645" cy="5747385"/>
                        </a:xfrm>
                        <a:prstGeom prst="horizontalScroll">
                          <a:avLst>
                            <a:gd name="adj" fmla="val 16136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E8214" id="Scroll: Horizontal 74" o:spid="_x0000_s1026" type="#_x0000_t98" style="position:absolute;margin-left:-37.35pt;margin-top:150.7pt;width:536.35pt;height:452.55pt;rotation:-9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" adj="3485" fillcolor="#faeec2 [1302]" strokecolor="#a07f0d [1604]" strokeweight="1pt">
                <v:stroke joinstyle="miter"/>
                <w10:wrap type="square" anchorx="margin" anchory="margin"/>
              </v:shape>
            </w:pict>
          </mc:Fallback>
        </mc:AlternateContent>
      </w:r>
      <w:r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6AFD1C6" wp14:editId="3FD2F124">
                <wp:simplePos x="0" y="0"/>
                <wp:positionH relativeFrom="column">
                  <wp:posOffset>2192655</wp:posOffset>
                </wp:positionH>
                <wp:positionV relativeFrom="paragraph">
                  <wp:posOffset>1651635</wp:posOffset>
                </wp:positionV>
                <wp:extent cx="2852420" cy="523875"/>
                <wp:effectExtent l="0" t="0" r="24130" b="28575"/>
                <wp:wrapSquare wrapText="bothSides"/>
                <wp:docPr id="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2420" cy="5238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EA458" w14:textId="696CFC48" w:rsidR="007707CF" w:rsidRPr="002A49A0" w:rsidRDefault="007707CF" w:rsidP="00022F1A">
                            <w:pPr>
                              <w:ind w:left="0"/>
                              <w:jc w:val="center"/>
                              <w:rPr>
                                <w:sz w:val="44"/>
                                <w:szCs w:val="38"/>
                              </w:rPr>
                            </w:pPr>
                            <w:r w:rsidRPr="002A49A0">
                              <w:rPr>
                                <w:sz w:val="44"/>
                                <w:szCs w:val="38"/>
                              </w:rPr>
                              <w:t xml:space="preserve">SYARAT </w:t>
                            </w:r>
                            <w:r>
                              <w:rPr>
                                <w:sz w:val="44"/>
                                <w:szCs w:val="3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FD1C6" id="_x0000_s1028" type="#_x0000_t202" style="position:absolute;left:0;text-align:left;margin-left:172.65pt;margin-top:130.05pt;width:224.6pt;height:41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" fillcolor="#faeec2 [1302]" strokecolor="#f3d569 [3204]">
                <v:textbox>
                  <w:txbxContent>
                    <w:p w14:paraId="653EA458" w14:textId="696CFC48" w:rsidR="007707CF" w:rsidRPr="002A49A0" w:rsidRDefault="007707CF" w:rsidP="00022F1A">
                      <w:pPr>
                        <w:ind w:left="0"/>
                        <w:jc w:val="center"/>
                        <w:rPr>
                          <w:sz w:val="44"/>
                          <w:szCs w:val="38"/>
                        </w:rPr>
                      </w:pPr>
                      <w:r w:rsidRPr="002A49A0">
                        <w:rPr>
                          <w:sz w:val="44"/>
                          <w:szCs w:val="38"/>
                        </w:rPr>
                        <w:t xml:space="preserve">SYARAT </w:t>
                      </w:r>
                      <w:r>
                        <w:rPr>
                          <w:sz w:val="44"/>
                          <w:szCs w:val="3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61D1C75" wp14:editId="20D8FF9D">
                <wp:simplePos x="0" y="0"/>
                <wp:positionH relativeFrom="column">
                  <wp:posOffset>1168612</wp:posOffset>
                </wp:positionH>
                <wp:positionV relativeFrom="paragraph">
                  <wp:posOffset>2603288</wp:posOffset>
                </wp:positionV>
                <wp:extent cx="3718560" cy="5120640"/>
                <wp:effectExtent l="0" t="0" r="15240" b="22860"/>
                <wp:wrapSquare wrapText="bothSides"/>
                <wp:docPr id="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8560" cy="51206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A01B6" w14:textId="02191018" w:rsidR="007707CF" w:rsidRDefault="007707CF" w:rsidP="00022F1A">
                            <w:pPr>
                              <w:ind w:left="0"/>
                              <w:jc w:val="center"/>
                              <w:rPr>
                                <w:sz w:val="30"/>
                              </w:rPr>
                            </w:pPr>
                          </w:p>
                          <w:p w14:paraId="62223A1C" w14:textId="77777777" w:rsidR="007707CF" w:rsidRDefault="007707CF" w:rsidP="00022F1A">
                            <w:pPr>
                              <w:ind w:left="0"/>
                              <w:jc w:val="center"/>
                              <w:rPr>
                                <w:sz w:val="30"/>
                              </w:rPr>
                            </w:pPr>
                          </w:p>
                          <w:p w14:paraId="12AA05A0" w14:textId="7D074650" w:rsidR="007707CF" w:rsidRPr="00022F1A" w:rsidRDefault="007707CF" w:rsidP="00022F1A">
                            <w:pPr>
                              <w:ind w:left="0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  <w:t xml:space="preserve">Telah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Memiliki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Kecakapan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Khusus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Pramuka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Penggalang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Sedikitnya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10 Macam Dari 5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Bidang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Tanda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Kecakapan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Khusus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Sedikitnya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2 Macam TKK Tingkat Utama </w:t>
                            </w:r>
                            <w:proofErr w:type="spellStart"/>
                            <w:r>
                              <w:rPr>
                                <w:sz w:val="3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sz w:val="30"/>
                              </w:rPr>
                              <w:t xml:space="preserve"> 3 Macam TKK Tingkat Madya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D1C75" id="_x0000_s1029" type="#_x0000_t202" style="position:absolute;left:0;text-align:left;margin-left:92pt;margin-top:205pt;width:292.8pt;height:403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" fillcolor="#faeec2 [1302]" strokecolor="#f3d569 [3204]">
                <v:textbox>
                  <w:txbxContent>
                    <w:p w14:paraId="3AEA01B6" w14:textId="02191018" w:rsidR="007707CF" w:rsidRDefault="007707CF" w:rsidP="00022F1A">
                      <w:pPr>
                        <w:ind w:left="0"/>
                        <w:jc w:val="center"/>
                        <w:rPr>
                          <w:sz w:val="30"/>
                        </w:rPr>
                      </w:pPr>
                    </w:p>
                    <w:p w14:paraId="62223A1C" w14:textId="77777777" w:rsidR="007707CF" w:rsidRDefault="007707CF" w:rsidP="00022F1A">
                      <w:pPr>
                        <w:ind w:left="0"/>
                        <w:jc w:val="center"/>
                        <w:rPr>
                          <w:sz w:val="30"/>
                        </w:rPr>
                      </w:pPr>
                    </w:p>
                    <w:p w14:paraId="12AA05A0" w14:textId="7D074650" w:rsidR="007707CF" w:rsidRPr="00022F1A" w:rsidRDefault="007707CF" w:rsidP="00022F1A">
                      <w:pPr>
                        <w:ind w:left="0"/>
                        <w:jc w:val="center"/>
                        <w:rPr>
                          <w:sz w:val="30"/>
                        </w:rPr>
                      </w:pPr>
                      <w:r>
                        <w:rPr>
                          <w:sz w:val="30"/>
                        </w:rPr>
                        <w:t xml:space="preserve">Telah </w:t>
                      </w:r>
                      <w:proofErr w:type="spellStart"/>
                      <w:r>
                        <w:rPr>
                          <w:sz w:val="30"/>
                        </w:rPr>
                        <w:t>Memiliki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Kecakapan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Khusus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Pramuka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Penggalang</w:t>
                      </w:r>
                      <w:proofErr w:type="spellEnd"/>
                      <w:r>
                        <w:rPr>
                          <w:sz w:val="3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30"/>
                        </w:rPr>
                        <w:t>Sedikitnya</w:t>
                      </w:r>
                      <w:proofErr w:type="spellEnd"/>
                      <w:r>
                        <w:rPr>
                          <w:sz w:val="30"/>
                        </w:rPr>
                        <w:t xml:space="preserve"> 10 Macam Dari 5 </w:t>
                      </w:r>
                      <w:proofErr w:type="spellStart"/>
                      <w:r>
                        <w:rPr>
                          <w:sz w:val="30"/>
                        </w:rPr>
                        <w:t>Bidang</w:t>
                      </w:r>
                      <w:proofErr w:type="spellEnd"/>
                      <w:r>
                        <w:rPr>
                          <w:sz w:val="30"/>
                        </w:rPr>
                        <w:t xml:space="preserve"> Tanda </w:t>
                      </w:r>
                      <w:proofErr w:type="spellStart"/>
                      <w:r>
                        <w:rPr>
                          <w:sz w:val="30"/>
                        </w:rPr>
                        <w:t>Kecakapan</w:t>
                      </w:r>
                      <w:proofErr w:type="spellEnd"/>
                      <w:r>
                        <w:rPr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0"/>
                        </w:rPr>
                        <w:t>Khusus</w:t>
                      </w:r>
                      <w:proofErr w:type="spellEnd"/>
                      <w:r>
                        <w:rPr>
                          <w:sz w:val="3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30"/>
                        </w:rPr>
                        <w:t>Sedikitnya</w:t>
                      </w:r>
                      <w:proofErr w:type="spellEnd"/>
                      <w:r>
                        <w:rPr>
                          <w:sz w:val="30"/>
                        </w:rPr>
                        <w:t xml:space="preserve"> 2 Macam TKK Tingkat Utama </w:t>
                      </w:r>
                      <w:proofErr w:type="spellStart"/>
                      <w:r>
                        <w:rPr>
                          <w:sz w:val="30"/>
                        </w:rPr>
                        <w:t>dari</w:t>
                      </w:r>
                      <w:proofErr w:type="spellEnd"/>
                      <w:r>
                        <w:rPr>
                          <w:sz w:val="30"/>
                        </w:rPr>
                        <w:t xml:space="preserve"> 3 Macam TKK Tingkat Madya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 w:val="0"/>
          <w:bCs w:val="0"/>
          <w:color w:val="auto"/>
          <w:sz w:val="25"/>
        </w:rPr>
        <w:br w:type="page"/>
      </w:r>
      <w:r w:rsidR="00DC28BE"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89BBBF4" wp14:editId="52AF43F5">
                <wp:simplePos x="0" y="0"/>
                <wp:positionH relativeFrom="column">
                  <wp:posOffset>897255</wp:posOffset>
                </wp:positionH>
                <wp:positionV relativeFrom="paragraph">
                  <wp:posOffset>2699318</wp:posOffset>
                </wp:positionV>
                <wp:extent cx="3718560" cy="5120640"/>
                <wp:effectExtent l="0" t="0" r="15240" b="22860"/>
                <wp:wrapSquare wrapText="bothSides"/>
                <wp:docPr id="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8560" cy="51206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B4632" w14:textId="3C78D1E5" w:rsidR="007707CF" w:rsidRPr="002A49A0" w:rsidRDefault="007707CF" w:rsidP="002A49A0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36889F44" w14:textId="7DE7F906" w:rsidR="007707CF" w:rsidRDefault="007707CF" w:rsidP="00DC28BE">
                            <w:pPr>
                              <w:jc w:val="center"/>
                              <w:rPr>
                                <w:sz w:val="30"/>
                              </w:rPr>
                            </w:pPr>
                          </w:p>
                          <w:p w14:paraId="47494727" w14:textId="613B7344" w:rsidR="007707CF" w:rsidRPr="00DC28BE" w:rsidRDefault="007707CF" w:rsidP="00DC28BE">
                            <w:pPr>
                              <w:jc w:val="center"/>
                              <w:rPr>
                                <w:sz w:val="38"/>
                                <w:szCs w:val="34"/>
                              </w:rPr>
                            </w:pPr>
                          </w:p>
                          <w:p w14:paraId="40C1D836" w14:textId="2D87BC94" w:rsidR="007707CF" w:rsidRPr="00DC28BE" w:rsidRDefault="007707CF" w:rsidP="00DC28BE">
                            <w:pPr>
                              <w:jc w:val="center"/>
                              <w:rPr>
                                <w:sz w:val="34"/>
                                <w:szCs w:val="30"/>
                              </w:rPr>
                            </w:pP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Menjadi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Tauladan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dalam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Gugus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Depan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, Di Rumah, Di Sekolah, Di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tempat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Kerja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Atau di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dalama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Masyarakat,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Sesuai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dengan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Isi Tri Satya dan </w:t>
                            </w:r>
                            <w:proofErr w:type="spellStart"/>
                            <w:r w:rsidRPr="00DC28BE">
                              <w:rPr>
                                <w:sz w:val="34"/>
                                <w:szCs w:val="30"/>
                              </w:rPr>
                              <w:t>dasa</w:t>
                            </w:r>
                            <w:proofErr w:type="spellEnd"/>
                            <w:r w:rsidRPr="00DC28BE">
                              <w:rPr>
                                <w:sz w:val="34"/>
                                <w:szCs w:val="30"/>
                              </w:rPr>
                              <w:t xml:space="preserve"> Darma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BBBF4" id="_x0000_s1030" type="#_x0000_t202" style="position:absolute;left:0;text-align:left;margin-left:70.65pt;margin-top:212.55pt;width:292.8pt;height:403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" fillcolor="#faeec2 [1302]" strokecolor="#f3d569 [3204]">
                <v:textbox>
                  <w:txbxContent>
                    <w:p w14:paraId="247B4632" w14:textId="3C78D1E5" w:rsidR="007707CF" w:rsidRPr="002A49A0" w:rsidRDefault="007707CF" w:rsidP="002A49A0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36889F44" w14:textId="7DE7F906" w:rsidR="007707CF" w:rsidRDefault="007707CF" w:rsidP="00DC28BE">
                      <w:pPr>
                        <w:jc w:val="center"/>
                        <w:rPr>
                          <w:sz w:val="30"/>
                        </w:rPr>
                      </w:pPr>
                    </w:p>
                    <w:p w14:paraId="47494727" w14:textId="613B7344" w:rsidR="007707CF" w:rsidRPr="00DC28BE" w:rsidRDefault="007707CF" w:rsidP="00DC28BE">
                      <w:pPr>
                        <w:jc w:val="center"/>
                        <w:rPr>
                          <w:sz w:val="38"/>
                          <w:szCs w:val="34"/>
                        </w:rPr>
                      </w:pPr>
                    </w:p>
                    <w:p w14:paraId="40C1D836" w14:textId="2D87BC94" w:rsidR="007707CF" w:rsidRPr="00DC28BE" w:rsidRDefault="007707CF" w:rsidP="00DC28BE">
                      <w:pPr>
                        <w:jc w:val="center"/>
                        <w:rPr>
                          <w:sz w:val="34"/>
                          <w:szCs w:val="30"/>
                        </w:rPr>
                      </w:pP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Menjadi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Tauladan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dalam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Gugus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Depan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, Di Rumah, Di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Sekolah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, Di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tempat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Kerja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Atau di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dalama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Masyarakat,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Sesuai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dengan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Isi Tri Satya dan </w:t>
                      </w:r>
                      <w:proofErr w:type="spellStart"/>
                      <w:r w:rsidRPr="00DC28BE">
                        <w:rPr>
                          <w:sz w:val="34"/>
                          <w:szCs w:val="30"/>
                        </w:rPr>
                        <w:t>dasa</w:t>
                      </w:r>
                      <w:proofErr w:type="spellEnd"/>
                      <w:r w:rsidRPr="00DC28BE">
                        <w:rPr>
                          <w:sz w:val="34"/>
                          <w:szCs w:val="30"/>
                        </w:rPr>
                        <w:t xml:space="preserve"> Darma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8BE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ABF9F9" wp14:editId="182574E1">
                <wp:simplePos x="0" y="0"/>
                <wp:positionH relativeFrom="margin">
                  <wp:posOffset>-745490</wp:posOffset>
                </wp:positionH>
                <wp:positionV relativeFrom="margin">
                  <wp:posOffset>1981200</wp:posOffset>
                </wp:positionV>
                <wp:extent cx="6811645" cy="5747385"/>
                <wp:effectExtent l="0" t="1270" r="26035" b="26035"/>
                <wp:wrapSquare wrapText="bothSides"/>
                <wp:docPr id="81" name="Scroll: Horizont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6811645" cy="5747385"/>
                        </a:xfrm>
                        <a:prstGeom prst="horizontalScroll">
                          <a:avLst>
                            <a:gd name="adj" fmla="val 16136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E8C7B" id="Scroll: Horizontal 81" o:spid="_x0000_s1026" type="#_x0000_t98" style="position:absolute;margin-left:-58.7pt;margin-top:156pt;width:536.35pt;height:452.55pt;rotation:-90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" adj="3485" fillcolor="#faeec2 [1302]" strokecolor="#a07f0d [1604]" strokeweight="1pt">
                <v:stroke joinstyle="miter"/>
                <w10:wrap type="square" anchorx="margin" anchory="margin"/>
              </v:shape>
            </w:pict>
          </mc:Fallback>
        </mc:AlternateContent>
      </w:r>
      <w:r w:rsidR="00DC28BE"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A2ECCD4" wp14:editId="42506D15">
                <wp:simplePos x="0" y="0"/>
                <wp:positionH relativeFrom="column">
                  <wp:posOffset>2065655</wp:posOffset>
                </wp:positionH>
                <wp:positionV relativeFrom="paragraph">
                  <wp:posOffset>1657350</wp:posOffset>
                </wp:positionV>
                <wp:extent cx="2852420" cy="523875"/>
                <wp:effectExtent l="0" t="0" r="24130" b="28575"/>
                <wp:wrapSquare wrapText="bothSides"/>
                <wp:docPr id="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2420" cy="5238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15592" w14:textId="26E5C836" w:rsidR="007707CF" w:rsidRPr="002A49A0" w:rsidRDefault="007707CF" w:rsidP="002A49A0">
                            <w:pPr>
                              <w:ind w:left="0"/>
                              <w:jc w:val="center"/>
                              <w:rPr>
                                <w:sz w:val="44"/>
                                <w:szCs w:val="38"/>
                              </w:rPr>
                            </w:pPr>
                            <w:r w:rsidRPr="002A49A0">
                              <w:rPr>
                                <w:sz w:val="44"/>
                                <w:szCs w:val="38"/>
                              </w:rPr>
                              <w:t xml:space="preserve">SYARAT </w:t>
                            </w:r>
                            <w:r>
                              <w:rPr>
                                <w:sz w:val="44"/>
                                <w:szCs w:val="3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ECCD4" id="_x0000_s1031" type="#_x0000_t202" style="position:absolute;left:0;text-align:left;margin-left:162.65pt;margin-top:130.5pt;width:224.6pt;height:41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" fillcolor="#faeec2 [1302]" strokecolor="#f3d569 [3204]">
                <v:textbox>
                  <w:txbxContent>
                    <w:p w14:paraId="30415592" w14:textId="26E5C836" w:rsidR="007707CF" w:rsidRPr="002A49A0" w:rsidRDefault="007707CF" w:rsidP="002A49A0">
                      <w:pPr>
                        <w:ind w:left="0"/>
                        <w:jc w:val="center"/>
                        <w:rPr>
                          <w:sz w:val="44"/>
                          <w:szCs w:val="38"/>
                        </w:rPr>
                      </w:pPr>
                      <w:r w:rsidRPr="002A49A0">
                        <w:rPr>
                          <w:sz w:val="44"/>
                          <w:szCs w:val="38"/>
                        </w:rPr>
                        <w:t xml:space="preserve">SYARAT </w:t>
                      </w:r>
                      <w:r>
                        <w:rPr>
                          <w:sz w:val="44"/>
                          <w:szCs w:val="3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 w:val="0"/>
          <w:bCs w:val="0"/>
          <w:color w:val="auto"/>
          <w:sz w:val="25"/>
        </w:rPr>
        <w:br w:type="page"/>
      </w:r>
      <w:r w:rsidR="00DC28BE">
        <w:rPr>
          <w:color w:val="auto"/>
          <w:sz w:val="25"/>
        </w:rPr>
        <w:t>SURAT PERNYATAAN</w:t>
      </w:r>
    </w:p>
    <w:p w14:paraId="7F04A1EF" w14:textId="424FE3FD" w:rsidR="00DC28BE" w:rsidRDefault="00994F8E" w:rsidP="003E5C2B">
      <w:pPr>
        <w:spacing w:before="0" w:after="200" w:line="276" w:lineRule="auto"/>
        <w:ind w:left="5040" w:right="0"/>
        <w:jc w:val="center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S</w:t>
      </w:r>
      <w:r w:rsidR="0017536E">
        <w:rPr>
          <w:b w:val="0"/>
          <w:bCs w:val="0"/>
          <w:color w:val="auto"/>
          <w:sz w:val="25"/>
        </w:rPr>
        <w:t>i</w:t>
      </w:r>
      <w:r>
        <w:rPr>
          <w:b w:val="0"/>
          <w:bCs w:val="0"/>
          <w:color w:val="auto"/>
          <w:sz w:val="25"/>
        </w:rPr>
        <w:t>ndan</w:t>
      </w:r>
      <w:r w:rsidR="0017536E">
        <w:rPr>
          <w:b w:val="0"/>
          <w:bCs w:val="0"/>
          <w:color w:val="auto"/>
          <w:sz w:val="25"/>
        </w:rPr>
        <w:t>,</w:t>
      </w:r>
      <w:r>
        <w:rPr>
          <w:b w:val="0"/>
          <w:bCs w:val="0"/>
          <w:color w:val="auto"/>
          <w:sz w:val="25"/>
        </w:rPr>
        <w:t xml:space="preserve">   </w:t>
      </w:r>
      <w:r w:rsidR="00DC28BE">
        <w:rPr>
          <w:b w:val="0"/>
          <w:bCs w:val="0"/>
          <w:color w:val="auto"/>
          <w:sz w:val="25"/>
        </w:rPr>
        <w:t xml:space="preserve"> </w:t>
      </w:r>
    </w:p>
    <w:p w14:paraId="21E7BC0B" w14:textId="77777777" w:rsidR="00DC28BE" w:rsidRDefault="00DC28BE" w:rsidP="00C410DA">
      <w:pPr>
        <w:spacing w:before="0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Kepada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Yth</w:t>
      </w:r>
      <w:proofErr w:type="spellEnd"/>
      <w:r>
        <w:rPr>
          <w:b w:val="0"/>
          <w:bCs w:val="0"/>
          <w:color w:val="auto"/>
          <w:sz w:val="25"/>
        </w:rPr>
        <w:t xml:space="preserve">. </w:t>
      </w:r>
    </w:p>
    <w:p w14:paraId="7346CDF5" w14:textId="77777777" w:rsidR="00DC28BE" w:rsidRPr="00DC28BE" w:rsidRDefault="00DC28BE" w:rsidP="00C410DA">
      <w:pPr>
        <w:spacing w:before="0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Tim </w:t>
      </w:r>
      <w:r w:rsidRPr="00DC28BE">
        <w:rPr>
          <w:color w:val="auto"/>
          <w:sz w:val="25"/>
        </w:rPr>
        <w:t>PEMBIMBING PRAMUKA GARUDA</w:t>
      </w:r>
    </w:p>
    <w:p w14:paraId="10BFB1E6" w14:textId="77777777" w:rsidR="00C410DA" w:rsidRDefault="00C410DA" w:rsidP="00C410DA">
      <w:pPr>
        <w:spacing w:before="0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Kwartir</w:t>
      </w:r>
      <w:proofErr w:type="spellEnd"/>
      <w:r>
        <w:rPr>
          <w:b w:val="0"/>
          <w:bCs w:val="0"/>
          <w:color w:val="auto"/>
          <w:sz w:val="25"/>
        </w:rPr>
        <w:t xml:space="preserve"> Cabang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</w:p>
    <w:p w14:paraId="76AAEA7D" w14:textId="77777777" w:rsidR="00C410DA" w:rsidRDefault="00C410DA" w:rsidP="00DC28BE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7685E40A" w14:textId="77777777" w:rsidR="00C410DA" w:rsidRDefault="00C410DA" w:rsidP="00DC28BE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Hormat, </w:t>
      </w:r>
    </w:p>
    <w:p w14:paraId="54990C20" w14:textId="77777777" w:rsidR="00C410DA" w:rsidRDefault="00C410DA" w:rsidP="00DC28BE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Yang </w:t>
      </w:r>
      <w:proofErr w:type="spellStart"/>
      <w:r>
        <w:rPr>
          <w:b w:val="0"/>
          <w:bCs w:val="0"/>
          <w:color w:val="auto"/>
          <w:sz w:val="25"/>
        </w:rPr>
        <w:t>bertantangan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proofErr w:type="gram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,  </w:t>
      </w:r>
      <w:proofErr w:type="spellStart"/>
      <w:r>
        <w:rPr>
          <w:b w:val="0"/>
          <w:bCs w:val="0"/>
          <w:color w:val="auto"/>
          <w:sz w:val="25"/>
        </w:rPr>
        <w:t>menyatakan</w:t>
      </w:r>
      <w:proofErr w:type="spellEnd"/>
      <w:proofErr w:type="gram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 xml:space="preserve"> anak </w:t>
      </w:r>
      <w:proofErr w:type="spellStart"/>
      <w:r>
        <w:rPr>
          <w:b w:val="0"/>
          <w:bCs w:val="0"/>
          <w:color w:val="auto"/>
          <w:sz w:val="25"/>
        </w:rPr>
        <w:t>saya</w:t>
      </w:r>
      <w:proofErr w:type="spellEnd"/>
      <w:r>
        <w:rPr>
          <w:b w:val="0"/>
          <w:bCs w:val="0"/>
          <w:color w:val="auto"/>
          <w:sz w:val="25"/>
        </w:rPr>
        <w:t>:</w:t>
      </w:r>
    </w:p>
    <w:p w14:paraId="34E5FACC" w14:textId="31AC12A3" w:rsidR="00C410DA" w:rsidRDefault="00C410DA" w:rsidP="00C410DA">
      <w:pPr>
        <w:tabs>
          <w:tab w:val="left" w:pos="3119"/>
          <w:tab w:val="left" w:pos="3402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Nama </w:t>
      </w:r>
      <w:r>
        <w:rPr>
          <w:b w:val="0"/>
          <w:bCs w:val="0"/>
          <w:color w:val="auto"/>
          <w:sz w:val="25"/>
        </w:rPr>
        <w:tab/>
        <w:t>:</w:t>
      </w:r>
      <w:r w:rsidR="00173A3F">
        <w:rPr>
          <w:b w:val="0"/>
          <w:bCs w:val="0"/>
          <w:color w:val="auto"/>
          <w:sz w:val="25"/>
        </w:rPr>
        <w:t xml:space="preserve"> </w:t>
      </w:r>
    </w:p>
    <w:p w14:paraId="4F73B854" w14:textId="5D1D1CD8" w:rsidR="00C410DA" w:rsidRDefault="00C410DA" w:rsidP="00C410DA">
      <w:pPr>
        <w:tabs>
          <w:tab w:val="left" w:pos="3119"/>
          <w:tab w:val="left" w:pos="3402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Tempat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Tanggal</w:t>
      </w:r>
      <w:proofErr w:type="spellEnd"/>
      <w:r>
        <w:rPr>
          <w:b w:val="0"/>
          <w:bCs w:val="0"/>
          <w:color w:val="auto"/>
          <w:sz w:val="25"/>
        </w:rPr>
        <w:t xml:space="preserve"> Lahir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6B91257C" w14:textId="40E8838E" w:rsidR="00C410DA" w:rsidRDefault="00C410DA" w:rsidP="00C410DA">
      <w:pPr>
        <w:tabs>
          <w:tab w:val="left" w:pos="3119"/>
          <w:tab w:val="left" w:pos="3402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Anak Ke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7806C126" w14:textId="09159891" w:rsidR="00C410DA" w:rsidRDefault="00C410DA" w:rsidP="00994F8E">
      <w:pPr>
        <w:tabs>
          <w:tab w:val="left" w:pos="3119"/>
          <w:tab w:val="left" w:pos="3402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Alamat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322FC198" w14:textId="77777777" w:rsidR="00C410DA" w:rsidRDefault="00C410DA" w:rsidP="00C410DA">
      <w:pPr>
        <w:tabs>
          <w:tab w:val="left" w:pos="3119"/>
          <w:tab w:val="left" w:pos="3402"/>
        </w:tabs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Memiliki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sikap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sifat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kepribadian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baik</w:t>
      </w:r>
      <w:proofErr w:type="spellEnd"/>
      <w:r>
        <w:rPr>
          <w:b w:val="0"/>
          <w:bCs w:val="0"/>
          <w:color w:val="auto"/>
          <w:sz w:val="25"/>
        </w:rPr>
        <w:t xml:space="preserve"> di </w:t>
      </w:r>
      <w:proofErr w:type="spellStart"/>
      <w:r>
        <w:rPr>
          <w:b w:val="0"/>
          <w:bCs w:val="0"/>
          <w:color w:val="auto"/>
          <w:sz w:val="25"/>
        </w:rPr>
        <w:t>lingkungan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keluarga</w:t>
      </w:r>
      <w:proofErr w:type="spellEnd"/>
      <w:r>
        <w:rPr>
          <w:b w:val="0"/>
          <w:bCs w:val="0"/>
          <w:color w:val="auto"/>
          <w:sz w:val="25"/>
        </w:rPr>
        <w:t xml:space="preserve"> dan sangat </w:t>
      </w:r>
      <w:proofErr w:type="spellStart"/>
      <w:r>
        <w:rPr>
          <w:b w:val="0"/>
          <w:bCs w:val="0"/>
          <w:color w:val="auto"/>
          <w:sz w:val="25"/>
        </w:rPr>
        <w:t>layak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dijadikan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teladan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bagi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teman-temannya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47506933" w14:textId="2B4730C0" w:rsidR="00C410DA" w:rsidRDefault="00C410DA" w:rsidP="00C410DA">
      <w:pPr>
        <w:tabs>
          <w:tab w:val="left" w:pos="3119"/>
          <w:tab w:val="left" w:pos="3402"/>
        </w:tabs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pernyataan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kami </w:t>
      </w:r>
      <w:proofErr w:type="spellStart"/>
      <w:r>
        <w:rPr>
          <w:b w:val="0"/>
          <w:bCs w:val="0"/>
          <w:color w:val="auto"/>
          <w:sz w:val="25"/>
        </w:rPr>
        <w:t>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sebenar-benarnya</w:t>
      </w:r>
      <w:proofErr w:type="spellEnd"/>
      <w:r>
        <w:rPr>
          <w:b w:val="0"/>
          <w:bCs w:val="0"/>
          <w:color w:val="auto"/>
          <w:sz w:val="25"/>
        </w:rPr>
        <w:t xml:space="preserve">, dan </w:t>
      </w:r>
      <w:proofErr w:type="spellStart"/>
      <w:r>
        <w:rPr>
          <w:b w:val="0"/>
          <w:bCs w:val="0"/>
          <w:color w:val="auto"/>
          <w:sz w:val="25"/>
        </w:rPr>
        <w:t>selanjutnya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berharap</w:t>
      </w:r>
      <w:proofErr w:type="spellEnd"/>
      <w:r>
        <w:rPr>
          <w:b w:val="0"/>
          <w:bCs w:val="0"/>
          <w:color w:val="auto"/>
          <w:sz w:val="25"/>
        </w:rPr>
        <w:t xml:space="preserve"> agar </w:t>
      </w:r>
      <w:proofErr w:type="spellStart"/>
      <w:r>
        <w:rPr>
          <w:b w:val="0"/>
          <w:bCs w:val="0"/>
          <w:color w:val="auto"/>
          <w:sz w:val="25"/>
        </w:rPr>
        <w:t>anak</w:t>
      </w:r>
      <w:proofErr w:type="spellEnd"/>
      <w:r>
        <w:rPr>
          <w:b w:val="0"/>
          <w:bCs w:val="0"/>
          <w:color w:val="auto"/>
          <w:sz w:val="25"/>
        </w:rPr>
        <w:t xml:space="preserve"> kami </w:t>
      </w:r>
      <w:proofErr w:type="spellStart"/>
      <w:r>
        <w:rPr>
          <w:b w:val="0"/>
          <w:bCs w:val="0"/>
          <w:color w:val="auto"/>
          <w:sz w:val="25"/>
        </w:rPr>
        <w:t>mendapat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bimbingan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arahan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teknis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pencapaian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Penggalang</w:t>
      </w:r>
      <w:proofErr w:type="spellEnd"/>
      <w:r>
        <w:rPr>
          <w:b w:val="0"/>
          <w:bCs w:val="0"/>
          <w:color w:val="auto"/>
          <w:sz w:val="25"/>
        </w:rPr>
        <w:t xml:space="preserve"> Garuda di </w:t>
      </w:r>
      <w:proofErr w:type="spellStart"/>
      <w:r>
        <w:rPr>
          <w:b w:val="0"/>
          <w:bCs w:val="0"/>
          <w:color w:val="auto"/>
          <w:sz w:val="25"/>
        </w:rPr>
        <w:t>Kwartir</w:t>
      </w:r>
      <w:proofErr w:type="spellEnd"/>
      <w:r>
        <w:rPr>
          <w:b w:val="0"/>
          <w:bCs w:val="0"/>
          <w:color w:val="auto"/>
          <w:sz w:val="25"/>
        </w:rPr>
        <w:t xml:space="preserve"> Ranting Gerakan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 w:rsidR="00D14DD3">
        <w:rPr>
          <w:b w:val="0"/>
          <w:bCs w:val="0"/>
          <w:color w:val="auto"/>
          <w:sz w:val="25"/>
        </w:rPr>
        <w:t>Kecamatan</w:t>
      </w:r>
      <w:proofErr w:type="spellEnd"/>
      <w:r w:rsidR="00AF0554">
        <w:rPr>
          <w:b w:val="0"/>
          <w:bCs w:val="0"/>
          <w:color w:val="auto"/>
          <w:sz w:val="25"/>
        </w:rPr>
        <w:t xml:space="preserve"> </w:t>
      </w:r>
      <w:proofErr w:type="spellStart"/>
      <w:r w:rsidR="00337DA1"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Kwartir</w:t>
      </w:r>
      <w:proofErr w:type="spellEnd"/>
      <w:r>
        <w:rPr>
          <w:b w:val="0"/>
          <w:bCs w:val="0"/>
          <w:color w:val="auto"/>
          <w:sz w:val="25"/>
        </w:rPr>
        <w:t xml:space="preserve"> Cabang Gerakan </w:t>
      </w:r>
      <w:proofErr w:type="spellStart"/>
      <w:r>
        <w:rPr>
          <w:b w:val="0"/>
          <w:bCs w:val="0"/>
          <w:color w:val="auto"/>
          <w:sz w:val="25"/>
        </w:rPr>
        <w:t>Pramukan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Kabupaten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08F1F8B2" w14:textId="77777777" w:rsidR="00C410DA" w:rsidRDefault="00C410DA" w:rsidP="00C410DA">
      <w:pPr>
        <w:tabs>
          <w:tab w:val="left" w:pos="3119"/>
          <w:tab w:val="left" w:pos="3402"/>
        </w:tabs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kami </w:t>
      </w:r>
      <w:proofErr w:type="spellStart"/>
      <w:r>
        <w:rPr>
          <w:b w:val="0"/>
          <w:bCs w:val="0"/>
          <w:color w:val="auto"/>
          <w:sz w:val="25"/>
        </w:rPr>
        <w:t>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sebenar-benarnya</w:t>
      </w:r>
      <w:proofErr w:type="spellEnd"/>
      <w:r>
        <w:rPr>
          <w:b w:val="0"/>
          <w:bCs w:val="0"/>
          <w:color w:val="auto"/>
          <w:sz w:val="25"/>
        </w:rPr>
        <w:t xml:space="preserve">.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dipergunakan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03F5C045" w14:textId="77777777" w:rsidR="00C410DA" w:rsidRDefault="00C410DA" w:rsidP="00C410DA">
      <w:pPr>
        <w:tabs>
          <w:tab w:val="left" w:pos="3119"/>
          <w:tab w:val="left" w:pos="3402"/>
        </w:tabs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</w:p>
    <w:p w14:paraId="6F313D8E" w14:textId="77777777" w:rsidR="00C410DA" w:rsidRDefault="00C410DA" w:rsidP="00C410DA">
      <w:pPr>
        <w:tabs>
          <w:tab w:val="left" w:pos="3119"/>
          <w:tab w:val="left" w:pos="3402"/>
        </w:tabs>
        <w:spacing w:before="0"/>
        <w:ind w:left="0" w:righ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Wassalam</w:t>
      </w:r>
      <w:proofErr w:type="spellEnd"/>
    </w:p>
    <w:p w14:paraId="164E162B" w14:textId="77777777" w:rsidR="00C410DA" w:rsidRDefault="00C410DA" w:rsidP="00C410DA">
      <w:pPr>
        <w:tabs>
          <w:tab w:val="left" w:pos="3119"/>
          <w:tab w:val="left" w:pos="3402"/>
        </w:tabs>
        <w:spacing w:before="0"/>
        <w:ind w:left="0" w:righ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Orang Tua/Wali</w:t>
      </w:r>
    </w:p>
    <w:p w14:paraId="5F6BC115" w14:textId="77777777" w:rsidR="00C410DA" w:rsidRDefault="00C410DA" w:rsidP="00C410DA">
      <w:pPr>
        <w:tabs>
          <w:tab w:val="left" w:pos="3119"/>
          <w:tab w:val="left" w:pos="3402"/>
        </w:tabs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4CDF1FB7" w14:textId="15F0A8D8" w:rsidR="00C410DA" w:rsidRDefault="00C410DA" w:rsidP="00C410DA">
      <w:pPr>
        <w:tabs>
          <w:tab w:val="left" w:pos="3119"/>
          <w:tab w:val="left" w:pos="3402"/>
        </w:tabs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4C8A31EC" w14:textId="51592048" w:rsidR="001904D7" w:rsidRPr="001904D7" w:rsidRDefault="001904D7" w:rsidP="00C410DA">
      <w:pPr>
        <w:tabs>
          <w:tab w:val="left" w:pos="3119"/>
          <w:tab w:val="left" w:pos="3402"/>
        </w:tabs>
        <w:spacing w:before="0"/>
        <w:ind w:left="0" w:right="0"/>
        <w:jc w:val="both"/>
        <w:rPr>
          <w:b w:val="0"/>
          <w:bCs w:val="0"/>
          <w:color w:val="auto"/>
          <w:sz w:val="17"/>
          <w:szCs w:val="18"/>
        </w:rPr>
      </w:pPr>
      <w:r w:rsidRPr="001904D7">
        <w:rPr>
          <w:b w:val="0"/>
          <w:bCs w:val="0"/>
          <w:color w:val="auto"/>
          <w:sz w:val="17"/>
          <w:szCs w:val="18"/>
        </w:rPr>
        <w:t>MATERAI Rp.10.000</w:t>
      </w:r>
    </w:p>
    <w:p w14:paraId="50FCF2E5" w14:textId="12FF0E4A" w:rsidR="001904D7" w:rsidRDefault="001904D7" w:rsidP="00C410DA">
      <w:pPr>
        <w:tabs>
          <w:tab w:val="left" w:pos="3119"/>
          <w:tab w:val="left" w:pos="3402"/>
        </w:tabs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5DD3F137" w14:textId="77777777" w:rsidR="001904D7" w:rsidRDefault="001904D7" w:rsidP="00C410DA">
      <w:pPr>
        <w:tabs>
          <w:tab w:val="left" w:pos="3119"/>
          <w:tab w:val="left" w:pos="3402"/>
        </w:tabs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2A41F42D" w14:textId="77777777" w:rsidR="00C410DA" w:rsidRDefault="00C410DA" w:rsidP="00C410DA">
      <w:pPr>
        <w:tabs>
          <w:tab w:val="left" w:pos="3119"/>
          <w:tab w:val="left" w:pos="3402"/>
        </w:tabs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2C55DAA8" w14:textId="00C02A04" w:rsidR="00DC28BE" w:rsidRPr="00C10C55" w:rsidRDefault="003E5C2B" w:rsidP="00C410DA">
      <w:pPr>
        <w:tabs>
          <w:tab w:val="left" w:pos="3119"/>
          <w:tab w:val="left" w:pos="3402"/>
        </w:tabs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  <w:r>
        <w:rPr>
          <w:color w:val="auto"/>
          <w:sz w:val="25"/>
          <w:u w:val="single"/>
        </w:rPr>
        <w:t>………………………...</w:t>
      </w:r>
      <w:r w:rsidR="00DC28BE" w:rsidRPr="00C10C55">
        <w:rPr>
          <w:color w:val="auto"/>
          <w:sz w:val="25"/>
          <w:u w:val="single"/>
        </w:rPr>
        <w:br w:type="page"/>
      </w:r>
    </w:p>
    <w:p w14:paraId="00C4A59A" w14:textId="77777777" w:rsidR="00C10C55" w:rsidRPr="00810B58" w:rsidRDefault="00C10C55" w:rsidP="00C10C55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noProof/>
          <w:color w:val="auto"/>
          <w:lang w:val="en-ID" w:eastAsia="en-ID"/>
        </w:rPr>
        <w:drawing>
          <wp:anchor distT="0" distB="0" distL="114300" distR="114300" simplePos="0" relativeHeight="251687936" behindDoc="1" locked="0" layoutInCell="1" allowOverlap="1" wp14:anchorId="6C945165" wp14:editId="1980B96F">
            <wp:simplePos x="0" y="0"/>
            <wp:positionH relativeFrom="column">
              <wp:posOffset>4927260</wp:posOffset>
            </wp:positionH>
            <wp:positionV relativeFrom="paragraph">
              <wp:posOffset>-136215</wp:posOffset>
            </wp:positionV>
            <wp:extent cx="1137684" cy="1137684"/>
            <wp:effectExtent l="0" t="0" r="5715" b="5715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9360" cy="113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0B58">
        <w:rPr>
          <w:noProof/>
          <w:color w:val="auto"/>
          <w:lang w:val="en-ID" w:eastAsia="en-ID"/>
        </w:rPr>
        <w:drawing>
          <wp:anchor distT="0" distB="0" distL="114300" distR="114300" simplePos="0" relativeHeight="251686912" behindDoc="1" locked="0" layoutInCell="1" allowOverlap="1" wp14:anchorId="502A1C25" wp14:editId="7A869DCA">
            <wp:simplePos x="0" y="0"/>
            <wp:positionH relativeFrom="column">
              <wp:posOffset>-365</wp:posOffset>
            </wp:positionH>
            <wp:positionV relativeFrom="paragraph">
              <wp:posOffset>-389350</wp:posOffset>
            </wp:positionV>
            <wp:extent cx="766984" cy="1459149"/>
            <wp:effectExtent l="0" t="0" r="0" b="8255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0435" cy="146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B58">
        <w:rPr>
          <w:color w:val="auto"/>
          <w:sz w:val="35"/>
          <w:szCs w:val="36"/>
        </w:rPr>
        <w:t>GERAKAN PRAMUKA</w:t>
      </w:r>
    </w:p>
    <w:p w14:paraId="1311BE45" w14:textId="6594E82A" w:rsidR="00C10C55" w:rsidRPr="00810B58" w:rsidRDefault="00C10C55" w:rsidP="00C10C55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33"/>
          <w:szCs w:val="34"/>
        </w:rPr>
      </w:pPr>
      <w:r w:rsidRPr="00810B58">
        <w:rPr>
          <w:color w:val="auto"/>
          <w:sz w:val="29"/>
          <w:szCs w:val="30"/>
        </w:rPr>
        <w:t xml:space="preserve">GUGUS DEPAN MAJALENGKA </w:t>
      </w:r>
      <w:r w:rsidR="00994F8E">
        <w:rPr>
          <w:color w:val="auto"/>
          <w:sz w:val="29"/>
          <w:szCs w:val="30"/>
        </w:rPr>
        <w:t>13</w:t>
      </w:r>
      <w:r w:rsidRPr="00810B58">
        <w:rPr>
          <w:color w:val="auto"/>
          <w:sz w:val="29"/>
          <w:szCs w:val="30"/>
        </w:rPr>
        <w:t>.0</w:t>
      </w:r>
      <w:r w:rsidR="00994F8E">
        <w:rPr>
          <w:color w:val="auto"/>
          <w:sz w:val="29"/>
          <w:szCs w:val="30"/>
        </w:rPr>
        <w:t>27</w:t>
      </w:r>
      <w:r w:rsidRPr="00810B58">
        <w:rPr>
          <w:color w:val="auto"/>
          <w:sz w:val="29"/>
          <w:szCs w:val="30"/>
        </w:rPr>
        <w:t>-</w:t>
      </w:r>
      <w:r w:rsidR="00994F8E">
        <w:rPr>
          <w:color w:val="auto"/>
          <w:sz w:val="29"/>
          <w:szCs w:val="30"/>
        </w:rPr>
        <w:t>13</w:t>
      </w:r>
      <w:r w:rsidRPr="00810B58">
        <w:rPr>
          <w:color w:val="auto"/>
          <w:sz w:val="29"/>
          <w:szCs w:val="30"/>
        </w:rPr>
        <w:t>.0</w:t>
      </w:r>
      <w:r w:rsidR="00994F8E">
        <w:rPr>
          <w:color w:val="auto"/>
          <w:sz w:val="29"/>
          <w:szCs w:val="30"/>
        </w:rPr>
        <w:t>28</w:t>
      </w:r>
    </w:p>
    <w:p w14:paraId="2ABD0ED2" w14:textId="58C64CAF" w:rsidR="00C10C55" w:rsidRPr="00810B58" w:rsidRDefault="00C10C55" w:rsidP="00C10C55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35"/>
          <w:szCs w:val="36"/>
        </w:rPr>
      </w:pPr>
      <w:r w:rsidRPr="00810B58">
        <w:rPr>
          <w:color w:val="auto"/>
          <w:sz w:val="35"/>
          <w:szCs w:val="36"/>
        </w:rPr>
        <w:t xml:space="preserve">PANGKALAN SMP NEGERI 1 </w:t>
      </w:r>
      <w:r w:rsidR="00994F8E">
        <w:rPr>
          <w:color w:val="auto"/>
          <w:sz w:val="35"/>
          <w:szCs w:val="36"/>
        </w:rPr>
        <w:t>SINDANG</w:t>
      </w:r>
    </w:p>
    <w:p w14:paraId="31EE64A5" w14:textId="4A468E31" w:rsidR="00C10C55" w:rsidRPr="00810B58" w:rsidRDefault="00C10C55" w:rsidP="00C10C55">
      <w:pPr>
        <w:pBdr>
          <w:bottom w:val="double" w:sz="6" w:space="1" w:color="auto"/>
        </w:pBdr>
        <w:tabs>
          <w:tab w:val="center" w:pos="1701"/>
          <w:tab w:val="center" w:pos="6237"/>
        </w:tabs>
        <w:spacing w:before="0"/>
        <w:ind w:left="0"/>
        <w:jc w:val="center"/>
        <w:rPr>
          <w:b w:val="0"/>
          <w:bCs w:val="0"/>
          <w:color w:val="auto"/>
          <w:sz w:val="23"/>
          <w:szCs w:val="24"/>
        </w:rPr>
      </w:pPr>
      <w:proofErr w:type="gramStart"/>
      <w:r w:rsidRPr="00810B58">
        <w:rPr>
          <w:b w:val="0"/>
          <w:bCs w:val="0"/>
          <w:color w:val="auto"/>
          <w:sz w:val="23"/>
          <w:szCs w:val="24"/>
        </w:rPr>
        <w:t>Alamat :</w:t>
      </w:r>
      <w:proofErr w:type="gramEnd"/>
      <w:r w:rsidRPr="00810B58">
        <w:rPr>
          <w:b w:val="0"/>
          <w:bCs w:val="0"/>
          <w:color w:val="auto"/>
          <w:sz w:val="23"/>
          <w:szCs w:val="24"/>
        </w:rPr>
        <w:t xml:space="preserve"> Jl. Raya </w:t>
      </w:r>
      <w:proofErr w:type="spellStart"/>
      <w:r w:rsidR="00994F8E">
        <w:rPr>
          <w:b w:val="0"/>
          <w:bCs w:val="0"/>
          <w:color w:val="auto"/>
          <w:sz w:val="23"/>
          <w:szCs w:val="24"/>
        </w:rPr>
        <w:t>Tirtalaksana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r w:rsidR="00994F8E">
        <w:rPr>
          <w:b w:val="0"/>
          <w:bCs w:val="0"/>
          <w:color w:val="auto"/>
          <w:sz w:val="23"/>
          <w:szCs w:val="24"/>
        </w:rPr>
        <w:t xml:space="preserve">Blok </w:t>
      </w:r>
      <w:proofErr w:type="spellStart"/>
      <w:r w:rsidR="00994F8E">
        <w:rPr>
          <w:b w:val="0"/>
          <w:bCs w:val="0"/>
          <w:color w:val="auto"/>
          <w:sz w:val="23"/>
          <w:szCs w:val="24"/>
        </w:rPr>
        <w:t>Minggu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r w:rsidR="00D14DD3">
        <w:rPr>
          <w:b w:val="0"/>
          <w:bCs w:val="0"/>
          <w:color w:val="auto"/>
          <w:sz w:val="23"/>
          <w:szCs w:val="24"/>
        </w:rPr>
        <w:t xml:space="preserve">Desa </w:t>
      </w:r>
      <w:proofErr w:type="spellStart"/>
      <w:r w:rsidR="00994F8E">
        <w:rPr>
          <w:b w:val="0"/>
          <w:bCs w:val="0"/>
          <w:color w:val="auto"/>
          <w:sz w:val="23"/>
          <w:szCs w:val="24"/>
        </w:rPr>
        <w:t>Sindang</w:t>
      </w:r>
      <w:proofErr w:type="spellEnd"/>
    </w:p>
    <w:p w14:paraId="2197E1AD" w14:textId="77777777" w:rsidR="00C10C55" w:rsidRPr="00810B58" w:rsidRDefault="00C10C55" w:rsidP="00C10C55">
      <w:pPr>
        <w:pBdr>
          <w:bottom w:val="double" w:sz="6" w:space="1" w:color="auto"/>
        </w:pBdr>
        <w:tabs>
          <w:tab w:val="center" w:pos="1701"/>
          <w:tab w:val="center" w:pos="6237"/>
        </w:tabs>
        <w:spacing w:before="0"/>
        <w:ind w:left="0"/>
        <w:jc w:val="center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3"/>
          <w:szCs w:val="24"/>
        </w:rPr>
        <w:t>Kabupaten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proofErr w:type="spellStart"/>
      <w:r w:rsidRPr="00810B58">
        <w:rPr>
          <w:b w:val="0"/>
          <w:bCs w:val="0"/>
          <w:color w:val="auto"/>
          <w:sz w:val="23"/>
          <w:szCs w:val="24"/>
        </w:rPr>
        <w:t>Majalengka</w:t>
      </w:r>
      <w:proofErr w:type="spellEnd"/>
    </w:p>
    <w:p w14:paraId="5AB96FDE" w14:textId="77777777" w:rsidR="00C10C55" w:rsidRPr="00810B58" w:rsidRDefault="00C10C55" w:rsidP="00C10C55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2C640079" w14:textId="5C0AEE9C" w:rsidR="00C10C55" w:rsidRPr="00C10C55" w:rsidRDefault="00C10C55" w:rsidP="00C10C55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C10C55">
        <w:rPr>
          <w:color w:val="auto"/>
          <w:sz w:val="25"/>
        </w:rPr>
        <w:t>SURAT KETERANGAN</w:t>
      </w:r>
    </w:p>
    <w:p w14:paraId="2A70BA7A" w14:textId="7C8652C2" w:rsidR="00C10C55" w:rsidRPr="00810B58" w:rsidRDefault="003E5C2B" w:rsidP="003E5C2B">
      <w:pPr>
        <w:spacing w:before="0"/>
        <w:ind w:lef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  <w:t xml:space="preserve">      </w:t>
      </w:r>
      <w:proofErr w:type="spellStart"/>
      <w:proofErr w:type="gramStart"/>
      <w:r w:rsidR="00C10C55">
        <w:rPr>
          <w:b w:val="0"/>
          <w:bCs w:val="0"/>
          <w:color w:val="auto"/>
          <w:sz w:val="25"/>
        </w:rPr>
        <w:t>Nomor</w:t>
      </w:r>
      <w:proofErr w:type="spellEnd"/>
      <w:r w:rsidR="00C10C55">
        <w:rPr>
          <w:b w:val="0"/>
          <w:bCs w:val="0"/>
          <w:color w:val="auto"/>
          <w:sz w:val="25"/>
        </w:rPr>
        <w:t xml:space="preserve"> :</w:t>
      </w:r>
      <w:proofErr w:type="gramEnd"/>
      <w:r w:rsidR="00C10C55">
        <w:rPr>
          <w:b w:val="0"/>
          <w:bCs w:val="0"/>
          <w:color w:val="auto"/>
          <w:sz w:val="25"/>
        </w:rPr>
        <w:t xml:space="preserve"> </w:t>
      </w:r>
    </w:p>
    <w:p w14:paraId="1372E758" w14:textId="64D9C79F" w:rsidR="00C10C55" w:rsidRDefault="00C10C55" w:rsidP="00C10C55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</w:p>
    <w:p w14:paraId="11CC0E8F" w14:textId="5C5737B9" w:rsidR="00C10C55" w:rsidRDefault="00C10C55" w:rsidP="00C10C55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</w:p>
    <w:p w14:paraId="1901A1C1" w14:textId="6951EECE" w:rsidR="00C10C55" w:rsidRDefault="00C10C55" w:rsidP="00C10C55">
      <w:pPr>
        <w:tabs>
          <w:tab w:val="left" w:pos="1418"/>
          <w:tab w:val="left" w:pos="1701"/>
          <w:tab w:val="left" w:pos="6237"/>
        </w:tabs>
        <w:spacing w:before="0" w:line="360" w:lineRule="auto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Yang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, Pembina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Gudep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r w:rsidR="00337DA1">
        <w:rPr>
          <w:b w:val="0"/>
          <w:bCs w:val="0"/>
          <w:color w:val="auto"/>
          <w:sz w:val="25"/>
        </w:rPr>
        <w:t>13</w:t>
      </w:r>
      <w:r>
        <w:rPr>
          <w:b w:val="0"/>
          <w:bCs w:val="0"/>
          <w:color w:val="auto"/>
          <w:sz w:val="25"/>
        </w:rPr>
        <w:t>.0</w:t>
      </w:r>
      <w:r w:rsidR="00337DA1">
        <w:rPr>
          <w:b w:val="0"/>
          <w:bCs w:val="0"/>
          <w:color w:val="auto"/>
          <w:sz w:val="25"/>
        </w:rPr>
        <w:t xml:space="preserve">2    </w:t>
      </w:r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Pangkalan</w:t>
      </w:r>
      <w:proofErr w:type="spellEnd"/>
      <w:r>
        <w:rPr>
          <w:b w:val="0"/>
          <w:bCs w:val="0"/>
          <w:color w:val="auto"/>
          <w:sz w:val="25"/>
        </w:rPr>
        <w:t xml:space="preserve"> SMP Negeri 1 </w:t>
      </w:r>
      <w:proofErr w:type="spellStart"/>
      <w:r w:rsidR="00173A3F"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>:</w:t>
      </w:r>
    </w:p>
    <w:p w14:paraId="03B0DC64" w14:textId="33039669" w:rsidR="00C10C55" w:rsidRDefault="00C10C55" w:rsidP="00C10C55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73E493C1" w14:textId="3B5F311F" w:rsidR="00C10C55" w:rsidRPr="00810B58" w:rsidRDefault="00C10C55" w:rsidP="00C10C55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Nama 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23054D2C" w14:textId="4DEC44E8" w:rsidR="00C10C55" w:rsidRPr="00810B58" w:rsidRDefault="00C10C55" w:rsidP="00C10C55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Tempat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Tanggal</w:t>
      </w:r>
      <w:proofErr w:type="spellEnd"/>
      <w:r w:rsidRPr="00810B58">
        <w:rPr>
          <w:b w:val="0"/>
          <w:bCs w:val="0"/>
          <w:color w:val="auto"/>
          <w:sz w:val="25"/>
        </w:rPr>
        <w:t xml:space="preserve"> Lahir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2F69B94F" w14:textId="6AE4C9AF" w:rsidR="00C10C55" w:rsidRDefault="00C10C55" w:rsidP="00C10C55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Golongan</w:t>
      </w:r>
      <w:proofErr w:type="spellEnd"/>
      <w:r>
        <w:rPr>
          <w:b w:val="0"/>
          <w:bCs w:val="0"/>
          <w:color w:val="auto"/>
          <w:sz w:val="25"/>
        </w:rPr>
        <w:t>/TKU</w:t>
      </w:r>
      <w:r>
        <w:rPr>
          <w:b w:val="0"/>
          <w:bCs w:val="0"/>
          <w:color w:val="auto"/>
          <w:sz w:val="25"/>
        </w:rPr>
        <w:tab/>
        <w:t xml:space="preserve">: </w:t>
      </w:r>
      <w:r>
        <w:rPr>
          <w:b w:val="0"/>
          <w:bCs w:val="0"/>
          <w:color w:val="auto"/>
          <w:sz w:val="25"/>
        </w:rPr>
        <w:tab/>
      </w:r>
    </w:p>
    <w:p w14:paraId="6A9A3EC5" w14:textId="16AF2658" w:rsidR="00C10C55" w:rsidRDefault="00C10C55" w:rsidP="00C10C55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bersangkutan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senantiasa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akti</w:t>
      </w:r>
      <w:r w:rsidR="00734088">
        <w:rPr>
          <w:b w:val="0"/>
          <w:bCs w:val="0"/>
          <w:color w:val="auto"/>
          <w:sz w:val="25"/>
        </w:rPr>
        <w:t>f</w:t>
      </w:r>
      <w:proofErr w:type="spellEnd"/>
      <w:r>
        <w:rPr>
          <w:b w:val="0"/>
          <w:bCs w:val="0"/>
          <w:color w:val="auto"/>
          <w:sz w:val="25"/>
        </w:rPr>
        <w:t xml:space="preserve"> di </w:t>
      </w:r>
      <w:proofErr w:type="spellStart"/>
      <w:r w:rsidR="00734088">
        <w:rPr>
          <w:b w:val="0"/>
          <w:bCs w:val="0"/>
          <w:color w:val="auto"/>
          <w:sz w:val="25"/>
        </w:rPr>
        <w:t>g</w:t>
      </w:r>
      <w:r>
        <w:rPr>
          <w:b w:val="0"/>
          <w:bCs w:val="0"/>
          <w:color w:val="auto"/>
          <w:sz w:val="25"/>
        </w:rPr>
        <w:t>udep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gramStart"/>
      <w:r w:rsidR="00C9577E">
        <w:rPr>
          <w:b w:val="0"/>
          <w:bCs w:val="0"/>
          <w:color w:val="auto"/>
          <w:sz w:val="25"/>
        </w:rPr>
        <w:t>13.02</w:t>
      </w:r>
      <w:r w:rsidR="005A0CC1">
        <w:rPr>
          <w:b w:val="0"/>
          <w:bCs w:val="0"/>
          <w:color w:val="auto"/>
          <w:sz w:val="25"/>
        </w:rPr>
        <w:t>8</w:t>
      </w:r>
      <w:r w:rsidR="00337DA1">
        <w:rPr>
          <w:b w:val="0"/>
          <w:bCs w:val="0"/>
          <w:color w:val="auto"/>
          <w:sz w:val="25"/>
        </w:rPr>
        <w:t xml:space="preserve"> </w:t>
      </w:r>
      <w:r w:rsidR="005941DF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Pangkalan</w:t>
      </w:r>
      <w:proofErr w:type="spellEnd"/>
      <w:proofErr w:type="gramEnd"/>
      <w:r w:rsidR="00243A98">
        <w:rPr>
          <w:b w:val="0"/>
          <w:bCs w:val="0"/>
          <w:color w:val="auto"/>
          <w:sz w:val="25"/>
        </w:rPr>
        <w:t xml:space="preserve"> SMP Negeri 1 </w:t>
      </w:r>
      <w:proofErr w:type="spellStart"/>
      <w:r w:rsidR="0020169B">
        <w:rPr>
          <w:b w:val="0"/>
          <w:bCs w:val="0"/>
          <w:color w:val="auto"/>
          <w:sz w:val="25"/>
        </w:rPr>
        <w:t>Sindang</w:t>
      </w:r>
      <w:proofErr w:type="spellEnd"/>
      <w:r w:rsidR="00243A98">
        <w:rPr>
          <w:b w:val="0"/>
          <w:bCs w:val="0"/>
          <w:color w:val="auto"/>
          <w:sz w:val="25"/>
        </w:rPr>
        <w:t xml:space="preserve">, </w:t>
      </w:r>
      <w:proofErr w:type="spellStart"/>
      <w:r w:rsidR="00243A98">
        <w:rPr>
          <w:b w:val="0"/>
          <w:bCs w:val="0"/>
          <w:color w:val="auto"/>
          <w:sz w:val="25"/>
        </w:rPr>
        <w:t>memiliki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sikap</w:t>
      </w:r>
      <w:proofErr w:type="spellEnd"/>
      <w:r w:rsidR="00243A98">
        <w:rPr>
          <w:b w:val="0"/>
          <w:bCs w:val="0"/>
          <w:color w:val="auto"/>
          <w:sz w:val="25"/>
        </w:rPr>
        <w:t xml:space="preserve"> yang </w:t>
      </w:r>
      <w:proofErr w:type="spellStart"/>
      <w:r w:rsidR="00243A98">
        <w:rPr>
          <w:b w:val="0"/>
          <w:bCs w:val="0"/>
          <w:color w:val="auto"/>
          <w:sz w:val="25"/>
        </w:rPr>
        <w:t>bisa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diteladni</w:t>
      </w:r>
      <w:proofErr w:type="spellEnd"/>
      <w:r w:rsidR="00243A98">
        <w:rPr>
          <w:b w:val="0"/>
          <w:bCs w:val="0"/>
          <w:color w:val="auto"/>
          <w:sz w:val="25"/>
        </w:rPr>
        <w:t xml:space="preserve"> dan </w:t>
      </w:r>
      <w:proofErr w:type="spellStart"/>
      <w:r w:rsidR="00243A98">
        <w:rPr>
          <w:b w:val="0"/>
          <w:bCs w:val="0"/>
          <w:color w:val="auto"/>
          <w:sz w:val="25"/>
        </w:rPr>
        <w:t>prestasi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akademik</w:t>
      </w:r>
      <w:proofErr w:type="spellEnd"/>
      <w:r w:rsidR="00243A98">
        <w:rPr>
          <w:b w:val="0"/>
          <w:bCs w:val="0"/>
          <w:color w:val="auto"/>
          <w:sz w:val="25"/>
        </w:rPr>
        <w:t xml:space="preserve"> yang </w:t>
      </w:r>
      <w:proofErr w:type="spellStart"/>
      <w:r w:rsidR="00243A98">
        <w:rPr>
          <w:b w:val="0"/>
          <w:bCs w:val="0"/>
          <w:color w:val="auto"/>
          <w:sz w:val="25"/>
        </w:rPr>
        <w:t>tinggi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serta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memiliki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keterampilan</w:t>
      </w:r>
      <w:proofErr w:type="spellEnd"/>
      <w:r w:rsidR="00243A98">
        <w:rPr>
          <w:b w:val="0"/>
          <w:bCs w:val="0"/>
          <w:color w:val="auto"/>
          <w:sz w:val="25"/>
        </w:rPr>
        <w:t xml:space="preserve"> dan </w:t>
      </w:r>
      <w:proofErr w:type="spellStart"/>
      <w:r w:rsidR="00243A98">
        <w:rPr>
          <w:b w:val="0"/>
          <w:bCs w:val="0"/>
          <w:color w:val="auto"/>
          <w:sz w:val="25"/>
        </w:rPr>
        <w:t>kecakapan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lebih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tinggi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dibandingkan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teman-teman</w:t>
      </w:r>
      <w:proofErr w:type="spellEnd"/>
      <w:r w:rsidR="00243A98">
        <w:rPr>
          <w:b w:val="0"/>
          <w:bCs w:val="0"/>
          <w:color w:val="auto"/>
          <w:sz w:val="25"/>
        </w:rPr>
        <w:t xml:space="preserve"> di </w:t>
      </w:r>
      <w:proofErr w:type="spellStart"/>
      <w:r w:rsidR="00243A98">
        <w:rPr>
          <w:b w:val="0"/>
          <w:bCs w:val="0"/>
          <w:color w:val="auto"/>
          <w:sz w:val="25"/>
        </w:rPr>
        <w:t>gugus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depannya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sehingga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layak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dicalonkan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sebagai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Pramuka</w:t>
      </w:r>
      <w:proofErr w:type="spellEnd"/>
      <w:r w:rsidR="00243A98">
        <w:rPr>
          <w:b w:val="0"/>
          <w:bCs w:val="0"/>
          <w:color w:val="auto"/>
          <w:sz w:val="25"/>
        </w:rPr>
        <w:t xml:space="preserve"> </w:t>
      </w:r>
      <w:proofErr w:type="spellStart"/>
      <w:r w:rsidR="00243A98">
        <w:rPr>
          <w:b w:val="0"/>
          <w:bCs w:val="0"/>
          <w:color w:val="auto"/>
          <w:sz w:val="25"/>
        </w:rPr>
        <w:t>Penggalang</w:t>
      </w:r>
      <w:proofErr w:type="spellEnd"/>
      <w:r w:rsidR="00243A98">
        <w:rPr>
          <w:b w:val="0"/>
          <w:bCs w:val="0"/>
          <w:color w:val="auto"/>
          <w:sz w:val="25"/>
        </w:rPr>
        <w:t xml:space="preserve"> Garuda</w:t>
      </w:r>
    </w:p>
    <w:p w14:paraId="1193067A" w14:textId="0550DA39" w:rsidR="00243A98" w:rsidRPr="00810B58" w:rsidRDefault="00243A98" w:rsidP="00C10C55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kani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sebena</w:t>
      </w:r>
      <w:r w:rsidR="004106AD">
        <w:rPr>
          <w:b w:val="0"/>
          <w:bCs w:val="0"/>
          <w:color w:val="auto"/>
          <w:sz w:val="25"/>
        </w:rPr>
        <w:t>r-</w:t>
      </w:r>
      <w:r>
        <w:rPr>
          <w:b w:val="0"/>
          <w:bCs w:val="0"/>
          <w:color w:val="auto"/>
          <w:sz w:val="25"/>
        </w:rPr>
        <w:t>benarnya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dipergunakan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</w:p>
    <w:p w14:paraId="582C57DF" w14:textId="77777777" w:rsidR="00C10C55" w:rsidRPr="00810B58" w:rsidRDefault="00C10C55" w:rsidP="00C10C55">
      <w:pPr>
        <w:tabs>
          <w:tab w:val="left" w:pos="1418"/>
          <w:tab w:val="left" w:pos="1701"/>
          <w:tab w:val="left" w:pos="6237"/>
        </w:tabs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3833F07D" w14:textId="77777777" w:rsidR="00C10C55" w:rsidRPr="00810B58" w:rsidRDefault="00C10C55" w:rsidP="00C10C55">
      <w:pPr>
        <w:tabs>
          <w:tab w:val="left" w:pos="1418"/>
          <w:tab w:val="left" w:pos="1701"/>
          <w:tab w:val="left" w:pos="6237"/>
        </w:tabs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129CE88C" w14:textId="77777777" w:rsidR="00296B67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Mengetahui</w:t>
      </w:r>
      <w:proofErr w:type="spellEnd"/>
      <w:r>
        <w:rPr>
          <w:b w:val="0"/>
          <w:bCs w:val="0"/>
          <w:color w:val="auto"/>
          <w:sz w:val="25"/>
        </w:rPr>
        <w:t>,</w:t>
      </w:r>
      <w:r>
        <w:rPr>
          <w:b w:val="0"/>
          <w:bCs w:val="0"/>
          <w:color w:val="auto"/>
          <w:sz w:val="25"/>
        </w:rPr>
        <w:tab/>
      </w:r>
    </w:p>
    <w:p w14:paraId="28920E3D" w14:textId="2442EC56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Ka. MABIGUS SMPN 1 </w:t>
      </w:r>
      <w:proofErr w:type="spellStart"/>
      <w:r w:rsidR="00337DA1"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ab/>
        <w:t xml:space="preserve">Pembina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</w:p>
    <w:p w14:paraId="063909AA" w14:textId="77777777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5346785" w14:textId="77777777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6742BF6" w14:textId="77777777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41C7639E" w14:textId="77777777" w:rsidR="00296B67" w:rsidRPr="00810B58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94589C7" w14:textId="298002F3" w:rsidR="00296B67" w:rsidRDefault="0020169B" w:rsidP="00296B67">
      <w:pPr>
        <w:tabs>
          <w:tab w:val="center" w:pos="1701"/>
          <w:tab w:val="center" w:pos="6804"/>
        </w:tabs>
        <w:spacing w:before="0"/>
        <w:ind w:left="0"/>
        <w:jc w:val="both"/>
        <w:rPr>
          <w:color w:val="auto"/>
          <w:sz w:val="25"/>
        </w:rPr>
      </w:pPr>
      <w:r>
        <w:rPr>
          <w:color w:val="auto"/>
          <w:sz w:val="25"/>
        </w:rPr>
        <w:t xml:space="preserve">H. MASTURO ADE </w:t>
      </w:r>
      <w:proofErr w:type="spellStart"/>
      <w:r>
        <w:rPr>
          <w:color w:val="auto"/>
          <w:sz w:val="25"/>
        </w:rPr>
        <w:t>S.Pd</w:t>
      </w:r>
      <w:proofErr w:type="spellEnd"/>
      <w:r>
        <w:rPr>
          <w:color w:val="auto"/>
          <w:sz w:val="25"/>
        </w:rPr>
        <w:t>., M.M.</w:t>
      </w:r>
      <w:r w:rsidR="00296B67">
        <w:rPr>
          <w:color w:val="auto"/>
          <w:sz w:val="25"/>
        </w:rPr>
        <w:tab/>
      </w:r>
      <w:r>
        <w:rPr>
          <w:color w:val="auto"/>
          <w:sz w:val="25"/>
        </w:rPr>
        <w:t xml:space="preserve">          SANTI KOMALASARI</w:t>
      </w:r>
      <w:r w:rsidR="001904D7">
        <w:rPr>
          <w:color w:val="auto"/>
          <w:sz w:val="25"/>
        </w:rPr>
        <w:t xml:space="preserve">, </w:t>
      </w:r>
      <w:proofErr w:type="spellStart"/>
      <w:r w:rsidR="001904D7">
        <w:rPr>
          <w:color w:val="auto"/>
          <w:sz w:val="25"/>
        </w:rPr>
        <w:t>S.Pd</w:t>
      </w:r>
      <w:proofErr w:type="spellEnd"/>
      <w:r w:rsidR="001904D7">
        <w:rPr>
          <w:color w:val="auto"/>
          <w:sz w:val="25"/>
        </w:rPr>
        <w:t>.</w:t>
      </w:r>
    </w:p>
    <w:p w14:paraId="1BC367EB" w14:textId="4230F7F2" w:rsidR="00296B67" w:rsidRDefault="00296B67" w:rsidP="00296B67">
      <w:pPr>
        <w:tabs>
          <w:tab w:val="center" w:pos="1701"/>
          <w:tab w:val="center" w:pos="6804"/>
        </w:tabs>
        <w:spacing w:before="0"/>
        <w:ind w:left="0"/>
        <w:jc w:val="both"/>
      </w:pPr>
      <w:r w:rsidRPr="00810B58">
        <w:rPr>
          <w:b w:val="0"/>
          <w:bCs w:val="0"/>
          <w:color w:val="auto"/>
          <w:sz w:val="25"/>
        </w:rPr>
        <w:t>Nip.</w:t>
      </w:r>
      <w:r w:rsidR="00337DA1">
        <w:rPr>
          <w:b w:val="0"/>
          <w:bCs w:val="0"/>
          <w:color w:val="auto"/>
          <w:sz w:val="25"/>
        </w:rPr>
        <w:t xml:space="preserve"> </w:t>
      </w:r>
      <w:r w:rsidR="00337DA1" w:rsidRPr="000657F0">
        <w:rPr>
          <w:rFonts w:ascii="Times New Roman" w:hAnsi="Times New Roman" w:cs="Times New Roman"/>
          <w:sz w:val="24"/>
          <w:szCs w:val="24"/>
          <w:lang w:val="id-ID"/>
        </w:rPr>
        <w:t>196509041989031009</w:t>
      </w:r>
      <w:r w:rsidR="0020169B"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 w:rsidR="0020169B">
        <w:rPr>
          <w:b w:val="0"/>
          <w:bCs w:val="0"/>
          <w:color w:val="auto"/>
          <w:sz w:val="25"/>
        </w:rPr>
        <w:t xml:space="preserve">         </w:t>
      </w:r>
    </w:p>
    <w:p w14:paraId="5E36E433" w14:textId="77777777" w:rsidR="00022F1A" w:rsidRDefault="00022F1A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727C28DB" w14:textId="09D06147" w:rsidR="004106AD" w:rsidRDefault="004106AD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br w:type="page"/>
      </w:r>
    </w:p>
    <w:p w14:paraId="56266690" w14:textId="5B835C52" w:rsidR="004106AD" w:rsidRPr="0075143D" w:rsidRDefault="004106AD" w:rsidP="004106AD">
      <w:pPr>
        <w:jc w:val="center"/>
        <w:rPr>
          <w:b w:val="0"/>
          <w:bCs w:val="0"/>
          <w:sz w:val="28"/>
          <w:szCs w:val="28"/>
        </w:rPr>
      </w:pPr>
      <w:bookmarkStart w:id="0" w:name="_Hlk104922532"/>
      <w:r>
        <w:rPr>
          <w:b w:val="0"/>
          <w:bCs w:val="0"/>
          <w:noProof/>
          <w:sz w:val="28"/>
          <w:szCs w:val="28"/>
          <w:lang w:val="en-ID" w:eastAsia="en-ID"/>
        </w:rPr>
        <w:drawing>
          <wp:anchor distT="0" distB="0" distL="114300" distR="114300" simplePos="0" relativeHeight="251689984" behindDoc="1" locked="0" layoutInCell="1" allowOverlap="1" wp14:anchorId="430E8D8B" wp14:editId="5696470C">
            <wp:simplePos x="0" y="0"/>
            <wp:positionH relativeFrom="column">
              <wp:posOffset>-413113</wp:posOffset>
            </wp:positionH>
            <wp:positionV relativeFrom="paragraph">
              <wp:posOffset>-57150</wp:posOffset>
            </wp:positionV>
            <wp:extent cx="805543" cy="103410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MAJALENGKA BAGUS WARNA copy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543" cy="1034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143D">
        <w:rPr>
          <w:sz w:val="28"/>
          <w:szCs w:val="28"/>
        </w:rPr>
        <w:t>PEMERINTAH KABUPATEN MAJALENGKA</w:t>
      </w:r>
    </w:p>
    <w:p w14:paraId="1A3992EF" w14:textId="77777777" w:rsidR="004106AD" w:rsidRPr="0075143D" w:rsidRDefault="004106AD" w:rsidP="004106AD">
      <w:pPr>
        <w:jc w:val="center"/>
        <w:rPr>
          <w:rFonts w:ascii="Tahoma" w:hAnsi="Tahoma" w:cs="Tahoma"/>
          <w:szCs w:val="32"/>
        </w:rPr>
      </w:pPr>
      <w:r w:rsidRPr="0075143D">
        <w:rPr>
          <w:szCs w:val="32"/>
        </w:rPr>
        <w:t>DINAS PENDIDIKAN</w:t>
      </w:r>
    </w:p>
    <w:p w14:paraId="2DC6A587" w14:textId="260AB0FB" w:rsidR="004106AD" w:rsidRDefault="004106AD" w:rsidP="004106AD">
      <w:pPr>
        <w:pStyle w:val="Title"/>
        <w:spacing w:line="240" w:lineRule="auto"/>
        <w:rPr>
          <w:sz w:val="40"/>
        </w:rPr>
      </w:pPr>
      <w:r>
        <w:rPr>
          <w:sz w:val="40"/>
        </w:rPr>
        <w:t>SMP NEGERI 1</w:t>
      </w:r>
      <w:r>
        <w:rPr>
          <w:sz w:val="40"/>
          <w:lang w:val="id-ID"/>
        </w:rPr>
        <w:t xml:space="preserve"> </w:t>
      </w:r>
      <w:r w:rsidR="009B2EC3">
        <w:rPr>
          <w:sz w:val="40"/>
        </w:rPr>
        <w:t>SINDANG</w:t>
      </w:r>
    </w:p>
    <w:p w14:paraId="3E1A49F6" w14:textId="795865E1" w:rsidR="004106AD" w:rsidRPr="009B2EC3" w:rsidRDefault="004106AD" w:rsidP="009B2EC3">
      <w:pPr>
        <w:pStyle w:val="Title"/>
        <w:spacing w:line="240" w:lineRule="auto"/>
        <w:rPr>
          <w:b w:val="0"/>
          <w:sz w:val="20"/>
          <w:szCs w:val="20"/>
        </w:rPr>
      </w:pPr>
      <w:proofErr w:type="spellStart"/>
      <w:r w:rsidRPr="00BC03EE">
        <w:rPr>
          <w:b w:val="0"/>
          <w:sz w:val="20"/>
          <w:szCs w:val="20"/>
        </w:rPr>
        <w:t>Jln</w:t>
      </w:r>
      <w:proofErr w:type="spellEnd"/>
      <w:r w:rsidRPr="00BC03EE">
        <w:rPr>
          <w:b w:val="0"/>
          <w:sz w:val="20"/>
          <w:szCs w:val="20"/>
        </w:rPr>
        <w:t xml:space="preserve">. </w:t>
      </w:r>
      <w:proofErr w:type="spellStart"/>
      <w:r w:rsidR="009B2EC3">
        <w:rPr>
          <w:b w:val="0"/>
          <w:sz w:val="20"/>
          <w:szCs w:val="20"/>
        </w:rPr>
        <w:t>Tirtalaksana</w:t>
      </w:r>
      <w:proofErr w:type="spellEnd"/>
      <w:r w:rsidR="009B2EC3">
        <w:rPr>
          <w:b w:val="0"/>
          <w:sz w:val="20"/>
          <w:szCs w:val="20"/>
        </w:rPr>
        <w:t xml:space="preserve"> Blok </w:t>
      </w:r>
      <w:proofErr w:type="spellStart"/>
      <w:r w:rsidR="009B2EC3">
        <w:rPr>
          <w:b w:val="0"/>
          <w:sz w:val="20"/>
          <w:szCs w:val="20"/>
        </w:rPr>
        <w:t>Minggu</w:t>
      </w:r>
      <w:proofErr w:type="spellEnd"/>
      <w:r w:rsidR="009B2EC3">
        <w:rPr>
          <w:b w:val="0"/>
          <w:sz w:val="20"/>
          <w:szCs w:val="20"/>
        </w:rPr>
        <w:t xml:space="preserve"> Desa </w:t>
      </w:r>
      <w:proofErr w:type="spellStart"/>
      <w:r w:rsidR="009B2EC3">
        <w:rPr>
          <w:b w:val="0"/>
          <w:sz w:val="20"/>
          <w:szCs w:val="20"/>
        </w:rPr>
        <w:t>Sindang</w:t>
      </w:r>
      <w:proofErr w:type="spellEnd"/>
      <w:r w:rsidR="009B2EC3">
        <w:rPr>
          <w:b w:val="0"/>
          <w:sz w:val="20"/>
          <w:szCs w:val="20"/>
        </w:rPr>
        <w:t xml:space="preserve"> </w:t>
      </w:r>
      <w:proofErr w:type="spellStart"/>
      <w:r w:rsidR="009B2EC3">
        <w:rPr>
          <w:b w:val="0"/>
          <w:sz w:val="20"/>
          <w:szCs w:val="20"/>
        </w:rPr>
        <w:t>Kecamatan</w:t>
      </w:r>
      <w:proofErr w:type="spellEnd"/>
      <w:r w:rsidR="009B2EC3">
        <w:rPr>
          <w:b w:val="0"/>
          <w:sz w:val="20"/>
          <w:szCs w:val="20"/>
        </w:rPr>
        <w:t xml:space="preserve"> </w:t>
      </w:r>
      <w:proofErr w:type="spellStart"/>
      <w:r w:rsidR="009B2EC3">
        <w:rPr>
          <w:b w:val="0"/>
          <w:sz w:val="20"/>
          <w:szCs w:val="20"/>
        </w:rPr>
        <w:t>Sindang</w:t>
      </w:r>
      <w:proofErr w:type="spellEnd"/>
      <w:r w:rsidR="009B2EC3">
        <w:rPr>
          <w:b w:val="0"/>
          <w:sz w:val="20"/>
          <w:szCs w:val="20"/>
        </w:rPr>
        <w:t xml:space="preserve"> </w:t>
      </w:r>
      <w:proofErr w:type="spellStart"/>
      <w:r w:rsidR="009B2EC3">
        <w:rPr>
          <w:b w:val="0"/>
          <w:sz w:val="20"/>
          <w:szCs w:val="20"/>
        </w:rPr>
        <w:t>Kabupaten</w:t>
      </w:r>
      <w:proofErr w:type="spellEnd"/>
      <w:r w:rsidR="009B2EC3">
        <w:rPr>
          <w:b w:val="0"/>
          <w:sz w:val="20"/>
          <w:szCs w:val="20"/>
        </w:rPr>
        <w:t xml:space="preserve"> </w:t>
      </w:r>
      <w:proofErr w:type="spellStart"/>
      <w:r w:rsidR="009B2EC3">
        <w:rPr>
          <w:b w:val="0"/>
          <w:sz w:val="20"/>
          <w:szCs w:val="20"/>
        </w:rPr>
        <w:t>Majalengka</w:t>
      </w:r>
      <w:proofErr w:type="spellEnd"/>
    </w:p>
    <w:p w14:paraId="119442F4" w14:textId="5D978AD6" w:rsidR="004106AD" w:rsidRDefault="004106AD" w:rsidP="004106AD">
      <w:pPr>
        <w:rPr>
          <w:rFonts w:ascii="Times New Roman" w:hAnsi="Times New Roman"/>
          <w:b w:val="0"/>
          <w:sz w:val="44"/>
          <w:szCs w:val="24"/>
          <w:u w:val="single"/>
        </w:rPr>
      </w:pPr>
      <w:r>
        <w:rPr>
          <w:rFonts w:ascii="Times New Roman" w:hAnsi="Times New Roman"/>
          <w:b w:val="0"/>
          <w:noProof/>
          <w:sz w:val="44"/>
          <w:szCs w:val="24"/>
          <w:u w:val="single"/>
          <w:lang w:val="en-ID" w:eastAsia="en-ID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B511B35" wp14:editId="7CB48AF0">
                <wp:simplePos x="0" y="0"/>
                <wp:positionH relativeFrom="column">
                  <wp:posOffset>-868680</wp:posOffset>
                </wp:positionH>
                <wp:positionV relativeFrom="paragraph">
                  <wp:posOffset>139065</wp:posOffset>
                </wp:positionV>
                <wp:extent cx="7123430" cy="45085"/>
                <wp:effectExtent l="0" t="0" r="20320" b="1206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3430" cy="45085"/>
                          <a:chOff x="0" y="0"/>
                          <a:chExt cx="5773522" cy="43892"/>
                        </a:xfrm>
                      </wpg:grpSpPr>
                      <wps:wsp>
                        <wps:cNvPr id="3" name="Straight Connector 3"/>
                        <wps:cNvCnPr/>
                        <wps:spPr>
                          <a:xfrm>
                            <a:off x="0" y="43892"/>
                            <a:ext cx="577352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0" y="0"/>
                            <a:ext cx="5773522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25E5A0" id="Group 5" o:spid="_x0000_s1026" style="position:absolute;margin-left:-68.4pt;margin-top:10.95pt;width:560.9pt;height:3.55pt;z-index:251691008;mso-width-relative:margin;mso-height-relative:margin" coordsize="57735,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">
                <v:line id="Straight Connector 3" o:spid="_x0000_s1027" style="position:absolute;visibility:visible;mso-wrap-style:square" from="0,438" to="57735,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" strokecolor="#262140 [3213]" strokeweight="2.25pt">
                  <v:stroke joinstyle="miter"/>
                </v:line>
                <v:line id="Straight Connector 4" o:spid="_x0000_s1028" style="position:absolute;visibility:visible;mso-wrap-style:square" from="0,0" to="5773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" strokecolor="#262140 [3213]" strokeweight=".5pt">
                  <v:stroke joinstyle="miter"/>
                </v:line>
              </v:group>
            </w:pict>
          </mc:Fallback>
        </mc:AlternateContent>
      </w:r>
    </w:p>
    <w:bookmarkEnd w:id="0"/>
    <w:p w14:paraId="7FD94348" w14:textId="0E53E564" w:rsidR="004106AD" w:rsidRPr="004106AD" w:rsidRDefault="004106AD" w:rsidP="004106AD">
      <w:pPr>
        <w:jc w:val="center"/>
        <w:rPr>
          <w:b w:val="0"/>
          <w:color w:val="auto"/>
          <w:sz w:val="25"/>
          <w:szCs w:val="25"/>
          <w:u w:val="single"/>
        </w:rPr>
      </w:pPr>
      <w:r>
        <w:rPr>
          <w:color w:val="auto"/>
          <w:sz w:val="27"/>
          <w:szCs w:val="25"/>
          <w:u w:val="single"/>
        </w:rPr>
        <w:t>SURAT KETERANGAN BERKELAKUAN BAIK</w:t>
      </w:r>
    </w:p>
    <w:p w14:paraId="4CF72DA5" w14:textId="6495E44F" w:rsidR="004106AD" w:rsidRPr="004106AD" w:rsidRDefault="004106AD" w:rsidP="004106AD">
      <w:pPr>
        <w:jc w:val="center"/>
        <w:rPr>
          <w:b w:val="0"/>
          <w:bCs w:val="0"/>
          <w:color w:val="auto"/>
          <w:sz w:val="25"/>
          <w:szCs w:val="25"/>
        </w:rPr>
      </w:pPr>
      <w:proofErr w:type="spellStart"/>
      <w:proofErr w:type="gramStart"/>
      <w:r w:rsidRPr="004106AD">
        <w:rPr>
          <w:b w:val="0"/>
          <w:bCs w:val="0"/>
          <w:color w:val="auto"/>
          <w:sz w:val="25"/>
          <w:szCs w:val="25"/>
        </w:rPr>
        <w:t>Nomor</w:t>
      </w:r>
      <w:proofErr w:type="spellEnd"/>
      <w:r w:rsidRPr="004106AD">
        <w:rPr>
          <w:b w:val="0"/>
          <w:bCs w:val="0"/>
          <w:color w:val="auto"/>
          <w:sz w:val="25"/>
          <w:szCs w:val="25"/>
        </w:rPr>
        <w:t xml:space="preserve"> :</w:t>
      </w:r>
      <w:proofErr w:type="gramEnd"/>
      <w:r w:rsidRPr="004106AD">
        <w:rPr>
          <w:b w:val="0"/>
          <w:bCs w:val="0"/>
          <w:color w:val="auto"/>
          <w:sz w:val="25"/>
          <w:szCs w:val="25"/>
        </w:rPr>
        <w:t xml:space="preserve"> </w:t>
      </w:r>
      <w:r w:rsidR="002D1DAA">
        <w:rPr>
          <w:b w:val="0"/>
          <w:bCs w:val="0"/>
          <w:color w:val="auto"/>
          <w:sz w:val="25"/>
          <w:szCs w:val="25"/>
        </w:rPr>
        <w:t>………………………………………………….</w:t>
      </w:r>
    </w:p>
    <w:p w14:paraId="1E180E7F" w14:textId="77777777" w:rsidR="004106AD" w:rsidRDefault="004106AD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061A7551" w14:textId="30C49E94" w:rsidR="004106AD" w:rsidRDefault="004106AD" w:rsidP="004106AD">
      <w:pPr>
        <w:spacing w:before="0" w:after="200" w:line="276" w:lineRule="auto"/>
        <w:ind w:left="0" w:right="0" w:firstLine="709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Yang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Kepala</w:t>
      </w:r>
      <w:proofErr w:type="spellEnd"/>
      <w:r>
        <w:rPr>
          <w:b w:val="0"/>
          <w:bCs w:val="0"/>
          <w:color w:val="auto"/>
          <w:sz w:val="25"/>
        </w:rPr>
        <w:t xml:space="preserve"> SMP Negeri 1 </w:t>
      </w:r>
      <w:proofErr w:type="spellStart"/>
      <w:r w:rsidR="009B2EC3">
        <w:rPr>
          <w:b w:val="0"/>
          <w:bCs w:val="0"/>
          <w:color w:val="auto"/>
          <w:sz w:val="25"/>
        </w:rPr>
        <w:t>Sindang</w:t>
      </w:r>
      <w:proofErr w:type="spellEnd"/>
      <w:r w:rsidR="009B2EC3"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Kabupaten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>:</w:t>
      </w:r>
    </w:p>
    <w:p w14:paraId="7C98768C" w14:textId="5C572228" w:rsidR="003173D3" w:rsidRDefault="004106AD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Nama</w:t>
      </w:r>
      <w:r>
        <w:rPr>
          <w:b w:val="0"/>
          <w:bCs w:val="0"/>
          <w:color w:val="auto"/>
          <w:sz w:val="25"/>
        </w:rPr>
        <w:tab/>
      </w:r>
      <w:r w:rsidR="003173D3">
        <w:rPr>
          <w:b w:val="0"/>
          <w:bCs w:val="0"/>
          <w:color w:val="auto"/>
          <w:sz w:val="25"/>
        </w:rPr>
        <w:t>:</w:t>
      </w:r>
      <w:r w:rsidR="003173D3">
        <w:rPr>
          <w:b w:val="0"/>
          <w:bCs w:val="0"/>
          <w:color w:val="auto"/>
          <w:sz w:val="25"/>
        </w:rPr>
        <w:tab/>
      </w:r>
    </w:p>
    <w:p w14:paraId="61E4F0F5" w14:textId="417516F4" w:rsidR="003173D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Tempat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Tanggal</w:t>
      </w:r>
      <w:proofErr w:type="spellEnd"/>
      <w:r>
        <w:rPr>
          <w:b w:val="0"/>
          <w:bCs w:val="0"/>
          <w:color w:val="auto"/>
          <w:sz w:val="25"/>
        </w:rPr>
        <w:t xml:space="preserve"> Lahir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3B3C88A4" w14:textId="7B1C85EF" w:rsidR="003173D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Pekerjaan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25F45989" w14:textId="74CAE5AB" w:rsidR="003173D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Kwarganegaraan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51A7B81E" w14:textId="75A16C34" w:rsidR="00C969C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Alamat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</w:p>
    <w:p w14:paraId="122F9300" w14:textId="0893EEF1" w:rsidR="003173D3" w:rsidRDefault="00C969C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</w:p>
    <w:p w14:paraId="62AC0AA1" w14:textId="6FDA5ED7" w:rsidR="003173D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Benar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 xml:space="preserve"> orang </w:t>
      </w:r>
      <w:proofErr w:type="spellStart"/>
      <w:r>
        <w:rPr>
          <w:b w:val="0"/>
          <w:bCs w:val="0"/>
          <w:color w:val="auto"/>
          <w:sz w:val="25"/>
        </w:rPr>
        <w:t>tersebut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diatas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adalah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siswa</w:t>
      </w:r>
      <w:proofErr w:type="spellEnd"/>
      <w:r>
        <w:rPr>
          <w:b w:val="0"/>
          <w:bCs w:val="0"/>
          <w:color w:val="auto"/>
          <w:sz w:val="25"/>
        </w:rPr>
        <w:t xml:space="preserve"> SMPN 1 </w:t>
      </w:r>
      <w:proofErr w:type="spellStart"/>
      <w:r w:rsidR="005941DF">
        <w:rPr>
          <w:b w:val="0"/>
          <w:bCs w:val="0"/>
          <w:color w:val="auto"/>
          <w:sz w:val="25"/>
        </w:rPr>
        <w:t>Sindang</w:t>
      </w:r>
      <w:proofErr w:type="spellEnd"/>
      <w:r w:rsidR="005941DF">
        <w:rPr>
          <w:b w:val="0"/>
          <w:bCs w:val="0"/>
          <w:color w:val="auto"/>
          <w:sz w:val="25"/>
        </w:rPr>
        <w:t xml:space="preserve"> </w:t>
      </w:r>
      <w:r>
        <w:rPr>
          <w:b w:val="0"/>
          <w:bCs w:val="0"/>
          <w:color w:val="auto"/>
          <w:sz w:val="25"/>
        </w:rPr>
        <w:t>yang</w:t>
      </w:r>
      <w:r w:rsidR="005941DF"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berdasarkan</w:t>
      </w:r>
      <w:proofErr w:type="spellEnd"/>
      <w:r>
        <w:rPr>
          <w:b w:val="0"/>
          <w:bCs w:val="0"/>
          <w:color w:val="auto"/>
          <w:sz w:val="25"/>
        </w:rPr>
        <w:t xml:space="preserve"> data </w:t>
      </w:r>
      <w:proofErr w:type="spellStart"/>
      <w:r>
        <w:rPr>
          <w:b w:val="0"/>
          <w:bCs w:val="0"/>
          <w:color w:val="auto"/>
          <w:sz w:val="25"/>
        </w:rPr>
        <w:t>an</w:t>
      </w:r>
      <w:r w:rsidR="005941DF">
        <w:rPr>
          <w:b w:val="0"/>
          <w:bCs w:val="0"/>
          <w:color w:val="auto"/>
          <w:sz w:val="25"/>
        </w:rPr>
        <w:t>ak</w:t>
      </w:r>
      <w:proofErr w:type="spellEnd"/>
      <w:r w:rsidR="005941DF">
        <w:rPr>
          <w:b w:val="0"/>
          <w:bCs w:val="0"/>
          <w:color w:val="auto"/>
          <w:sz w:val="25"/>
        </w:rPr>
        <w:t xml:space="preserve"> </w:t>
      </w:r>
      <w:proofErr w:type="spellStart"/>
      <w:r w:rsidR="005941DF">
        <w:rPr>
          <w:b w:val="0"/>
          <w:bCs w:val="0"/>
          <w:color w:val="auto"/>
          <w:sz w:val="25"/>
        </w:rPr>
        <w:t>tersebut</w:t>
      </w:r>
      <w:proofErr w:type="spellEnd"/>
      <w:r w:rsidR="005941DF"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sepanjang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pengetahuan</w:t>
      </w:r>
      <w:proofErr w:type="spellEnd"/>
      <w:r>
        <w:rPr>
          <w:b w:val="0"/>
          <w:bCs w:val="0"/>
          <w:color w:val="auto"/>
          <w:sz w:val="25"/>
        </w:rPr>
        <w:t xml:space="preserve"> kami:</w:t>
      </w:r>
    </w:p>
    <w:p w14:paraId="30B4A164" w14:textId="77777777" w:rsidR="003173D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1. </w:t>
      </w:r>
      <w:proofErr w:type="spellStart"/>
      <w:r>
        <w:rPr>
          <w:b w:val="0"/>
          <w:bCs w:val="0"/>
          <w:color w:val="auto"/>
          <w:sz w:val="25"/>
        </w:rPr>
        <w:t>Berkelakun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baik</w:t>
      </w:r>
      <w:proofErr w:type="spellEnd"/>
    </w:p>
    <w:p w14:paraId="4D58D6DE" w14:textId="77777777" w:rsidR="003173D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2. Tidak </w:t>
      </w:r>
      <w:proofErr w:type="spellStart"/>
      <w:r>
        <w:rPr>
          <w:b w:val="0"/>
          <w:bCs w:val="0"/>
          <w:color w:val="auto"/>
          <w:sz w:val="25"/>
        </w:rPr>
        <w:t>pernah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menggunakan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obat-obatan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terlarang</w:t>
      </w:r>
      <w:proofErr w:type="spellEnd"/>
    </w:p>
    <w:p w14:paraId="10EF3551" w14:textId="77777777" w:rsidR="003173D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3. Tidak </w:t>
      </w:r>
      <w:proofErr w:type="spellStart"/>
      <w:r>
        <w:rPr>
          <w:b w:val="0"/>
          <w:bCs w:val="0"/>
          <w:color w:val="auto"/>
          <w:sz w:val="25"/>
        </w:rPr>
        <w:t>pernah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berurusan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pihak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kepolisian</w:t>
      </w:r>
      <w:proofErr w:type="spellEnd"/>
    </w:p>
    <w:p w14:paraId="619E781B" w14:textId="77777777" w:rsidR="003173D3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color w:val="auto"/>
          <w:sz w:val="25"/>
        </w:rPr>
        <w:t>Syarat</w:t>
      </w:r>
      <w:proofErr w:type="spellEnd"/>
      <w:r>
        <w:rPr>
          <w:color w:val="auto"/>
          <w:sz w:val="25"/>
        </w:rPr>
        <w:t xml:space="preserve"> </w:t>
      </w:r>
      <w:proofErr w:type="spellStart"/>
      <w:r>
        <w:rPr>
          <w:color w:val="auto"/>
          <w:sz w:val="25"/>
        </w:rPr>
        <w:t>Pramuka</w:t>
      </w:r>
      <w:proofErr w:type="spellEnd"/>
      <w:r>
        <w:rPr>
          <w:color w:val="auto"/>
          <w:sz w:val="25"/>
        </w:rPr>
        <w:t xml:space="preserve"> </w:t>
      </w:r>
      <w:proofErr w:type="spellStart"/>
      <w:r>
        <w:rPr>
          <w:color w:val="auto"/>
          <w:sz w:val="25"/>
        </w:rPr>
        <w:t>Penggalang</w:t>
      </w:r>
      <w:proofErr w:type="spellEnd"/>
      <w:r>
        <w:rPr>
          <w:color w:val="auto"/>
          <w:sz w:val="25"/>
        </w:rPr>
        <w:t xml:space="preserve"> Garuda</w:t>
      </w:r>
      <w:r>
        <w:rPr>
          <w:b w:val="0"/>
          <w:bCs w:val="0"/>
          <w:color w:val="auto"/>
          <w:sz w:val="25"/>
        </w:rPr>
        <w:t>.</w:t>
      </w:r>
    </w:p>
    <w:p w14:paraId="4D15FEBB" w14:textId="77777777" w:rsidR="00EB4B14" w:rsidRDefault="003173D3" w:rsidP="004106AD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</w:t>
      </w:r>
      <w:r w:rsidR="00EB4B14">
        <w:rPr>
          <w:b w:val="0"/>
          <w:bCs w:val="0"/>
          <w:color w:val="auto"/>
          <w:sz w:val="25"/>
        </w:rPr>
        <w:t>ikian</w:t>
      </w:r>
      <w:proofErr w:type="spellEnd"/>
      <w:r w:rsidR="00EB4B14">
        <w:rPr>
          <w:b w:val="0"/>
          <w:bCs w:val="0"/>
          <w:color w:val="auto"/>
          <w:sz w:val="25"/>
        </w:rPr>
        <w:t xml:space="preserve"> </w:t>
      </w:r>
      <w:proofErr w:type="spellStart"/>
      <w:r w:rsidR="00EB4B14">
        <w:rPr>
          <w:b w:val="0"/>
          <w:bCs w:val="0"/>
          <w:color w:val="auto"/>
          <w:sz w:val="25"/>
        </w:rPr>
        <w:t>surat</w:t>
      </w:r>
      <w:proofErr w:type="spellEnd"/>
      <w:r w:rsidR="00EB4B14">
        <w:rPr>
          <w:b w:val="0"/>
          <w:bCs w:val="0"/>
          <w:color w:val="auto"/>
          <w:sz w:val="25"/>
        </w:rPr>
        <w:t xml:space="preserve"> </w:t>
      </w:r>
      <w:proofErr w:type="spellStart"/>
      <w:r w:rsidR="00EB4B14">
        <w:rPr>
          <w:b w:val="0"/>
          <w:bCs w:val="0"/>
          <w:color w:val="auto"/>
          <w:sz w:val="25"/>
        </w:rPr>
        <w:t>keterangan</w:t>
      </w:r>
      <w:proofErr w:type="spellEnd"/>
      <w:r w:rsidR="00EB4B14">
        <w:rPr>
          <w:b w:val="0"/>
          <w:bCs w:val="0"/>
          <w:color w:val="auto"/>
          <w:sz w:val="25"/>
        </w:rPr>
        <w:t xml:space="preserve"> </w:t>
      </w:r>
      <w:proofErr w:type="spellStart"/>
      <w:r w:rsidR="00EB4B14">
        <w:rPr>
          <w:b w:val="0"/>
          <w:bCs w:val="0"/>
          <w:color w:val="auto"/>
          <w:sz w:val="25"/>
        </w:rPr>
        <w:t>ini</w:t>
      </w:r>
      <w:proofErr w:type="spellEnd"/>
      <w:r w:rsidR="00EB4B14">
        <w:rPr>
          <w:b w:val="0"/>
          <w:bCs w:val="0"/>
          <w:color w:val="auto"/>
          <w:sz w:val="25"/>
        </w:rPr>
        <w:t xml:space="preserve"> </w:t>
      </w:r>
      <w:proofErr w:type="spellStart"/>
      <w:r w:rsidR="00EB4B14">
        <w:rPr>
          <w:b w:val="0"/>
          <w:bCs w:val="0"/>
          <w:color w:val="auto"/>
          <w:sz w:val="25"/>
        </w:rPr>
        <w:t>dibuat</w:t>
      </w:r>
      <w:proofErr w:type="spellEnd"/>
      <w:r w:rsidR="00EB4B14">
        <w:rPr>
          <w:b w:val="0"/>
          <w:bCs w:val="0"/>
          <w:color w:val="auto"/>
          <w:sz w:val="25"/>
        </w:rPr>
        <w:t xml:space="preserve"> </w:t>
      </w:r>
      <w:proofErr w:type="spellStart"/>
      <w:r w:rsidR="00EB4B14">
        <w:rPr>
          <w:b w:val="0"/>
          <w:bCs w:val="0"/>
          <w:color w:val="auto"/>
          <w:sz w:val="25"/>
        </w:rPr>
        <w:t>dengan</w:t>
      </w:r>
      <w:proofErr w:type="spellEnd"/>
      <w:r w:rsidR="00EB4B14">
        <w:rPr>
          <w:b w:val="0"/>
          <w:bCs w:val="0"/>
          <w:color w:val="auto"/>
          <w:sz w:val="25"/>
        </w:rPr>
        <w:t xml:space="preserve"> </w:t>
      </w:r>
      <w:proofErr w:type="spellStart"/>
      <w:r w:rsidR="00EB4B14">
        <w:rPr>
          <w:b w:val="0"/>
          <w:bCs w:val="0"/>
          <w:color w:val="auto"/>
          <w:sz w:val="25"/>
        </w:rPr>
        <w:t>sebagaimana</w:t>
      </w:r>
      <w:proofErr w:type="spellEnd"/>
      <w:r w:rsidR="00EB4B14">
        <w:rPr>
          <w:b w:val="0"/>
          <w:bCs w:val="0"/>
          <w:color w:val="auto"/>
          <w:sz w:val="25"/>
        </w:rPr>
        <w:t xml:space="preserve"> </w:t>
      </w:r>
      <w:proofErr w:type="spellStart"/>
      <w:r w:rsidR="00EB4B14">
        <w:rPr>
          <w:b w:val="0"/>
          <w:bCs w:val="0"/>
          <w:color w:val="auto"/>
          <w:sz w:val="25"/>
        </w:rPr>
        <w:t>mestinya</w:t>
      </w:r>
      <w:proofErr w:type="spellEnd"/>
      <w:r w:rsidR="00EB4B14">
        <w:rPr>
          <w:b w:val="0"/>
          <w:bCs w:val="0"/>
          <w:color w:val="auto"/>
          <w:sz w:val="25"/>
        </w:rPr>
        <w:t>.</w:t>
      </w:r>
    </w:p>
    <w:p w14:paraId="62AF8132" w14:textId="77777777" w:rsidR="00EB4B14" w:rsidRDefault="00EB4B14" w:rsidP="00EB4B14">
      <w:pPr>
        <w:tabs>
          <w:tab w:val="center" w:pos="637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</w:p>
    <w:p w14:paraId="46AC34F4" w14:textId="77777777" w:rsidR="00EB4B14" w:rsidRDefault="00EB4B14" w:rsidP="00EB4B14">
      <w:pPr>
        <w:tabs>
          <w:tab w:val="center" w:pos="6379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355FA9B5" w14:textId="7C8EC8B0" w:rsidR="00EB4B14" w:rsidRDefault="00EB4B14" w:rsidP="005941DF">
      <w:pPr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 w:rsidR="009B2EC3">
        <w:rPr>
          <w:b w:val="0"/>
          <w:bCs w:val="0"/>
          <w:color w:val="auto"/>
          <w:sz w:val="25"/>
        </w:rPr>
        <w:tab/>
      </w:r>
      <w:r w:rsidR="009B2EC3">
        <w:rPr>
          <w:b w:val="0"/>
          <w:bCs w:val="0"/>
          <w:color w:val="auto"/>
          <w:sz w:val="25"/>
        </w:rPr>
        <w:tab/>
      </w:r>
      <w:r w:rsidR="009B2EC3">
        <w:rPr>
          <w:b w:val="0"/>
          <w:bCs w:val="0"/>
          <w:color w:val="auto"/>
          <w:sz w:val="25"/>
        </w:rPr>
        <w:tab/>
      </w:r>
      <w:r w:rsidR="009B2EC3">
        <w:rPr>
          <w:b w:val="0"/>
          <w:bCs w:val="0"/>
          <w:color w:val="auto"/>
          <w:sz w:val="25"/>
        </w:rPr>
        <w:tab/>
      </w:r>
      <w:r w:rsidR="00337DA1">
        <w:rPr>
          <w:b w:val="0"/>
          <w:bCs w:val="0"/>
          <w:color w:val="auto"/>
          <w:sz w:val="25"/>
        </w:rPr>
        <w:tab/>
      </w:r>
      <w:proofErr w:type="spellStart"/>
      <w:r w:rsidR="005941DF"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</w:p>
    <w:p w14:paraId="2BC1F06B" w14:textId="241FCB13" w:rsidR="00EB4B14" w:rsidRDefault="00337DA1" w:rsidP="00337DA1">
      <w:pPr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 w:rsidR="00EB4B14">
        <w:rPr>
          <w:b w:val="0"/>
          <w:bCs w:val="0"/>
          <w:color w:val="auto"/>
          <w:sz w:val="25"/>
        </w:rPr>
        <w:t>Kepala</w:t>
      </w:r>
      <w:proofErr w:type="spellEnd"/>
      <w:r w:rsidR="00EB4B14">
        <w:rPr>
          <w:b w:val="0"/>
          <w:bCs w:val="0"/>
          <w:color w:val="auto"/>
          <w:sz w:val="25"/>
        </w:rPr>
        <w:t xml:space="preserve"> Sekolah</w:t>
      </w:r>
    </w:p>
    <w:p w14:paraId="548E457B" w14:textId="77777777" w:rsidR="00EB4B14" w:rsidRDefault="00EB4B14" w:rsidP="00EB4B14">
      <w:pPr>
        <w:tabs>
          <w:tab w:val="center" w:pos="6379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057C5132" w14:textId="77777777" w:rsidR="00EB4B14" w:rsidRDefault="00EB4B14" w:rsidP="00EB4B14">
      <w:pPr>
        <w:tabs>
          <w:tab w:val="center" w:pos="6379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75FBCD51" w14:textId="77777777" w:rsidR="00EB4B14" w:rsidRDefault="00EB4B14" w:rsidP="00EB4B14">
      <w:pPr>
        <w:tabs>
          <w:tab w:val="center" w:pos="6379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28D671A3" w14:textId="77777777" w:rsidR="00EB4B14" w:rsidRDefault="00EB4B14" w:rsidP="00EB4B14">
      <w:pPr>
        <w:tabs>
          <w:tab w:val="center" w:pos="6379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05FEE862" w14:textId="1F25B4E5" w:rsidR="009B59F0" w:rsidRDefault="00337DA1" w:rsidP="00DB586C">
      <w:pPr>
        <w:spacing w:before="0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 w:rsidR="00DB586C">
        <w:rPr>
          <w:color w:val="auto"/>
          <w:sz w:val="25"/>
        </w:rPr>
        <w:t xml:space="preserve">H. MASTURO ADE </w:t>
      </w:r>
      <w:proofErr w:type="spellStart"/>
      <w:r w:rsidR="00DB586C">
        <w:rPr>
          <w:color w:val="auto"/>
          <w:sz w:val="25"/>
        </w:rPr>
        <w:t>S.Pd</w:t>
      </w:r>
      <w:proofErr w:type="spellEnd"/>
      <w:r w:rsidR="00DB586C">
        <w:rPr>
          <w:color w:val="auto"/>
          <w:sz w:val="25"/>
        </w:rPr>
        <w:t>., M.M.</w:t>
      </w:r>
      <w:r w:rsidR="00DB586C">
        <w:rPr>
          <w:color w:val="auto"/>
          <w:sz w:val="25"/>
        </w:rPr>
        <w:tab/>
      </w:r>
    </w:p>
    <w:p w14:paraId="2316BC9F" w14:textId="4CD0EC1D" w:rsidR="00EB4B14" w:rsidRPr="00EB4B14" w:rsidRDefault="00DB586C" w:rsidP="00DB586C">
      <w:pPr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color w:val="auto"/>
          <w:sz w:val="25"/>
        </w:rPr>
        <w:tab/>
      </w:r>
      <w:r>
        <w:rPr>
          <w:color w:val="auto"/>
          <w:sz w:val="25"/>
        </w:rPr>
        <w:tab/>
      </w:r>
      <w:r>
        <w:rPr>
          <w:color w:val="auto"/>
          <w:sz w:val="25"/>
        </w:rPr>
        <w:tab/>
      </w:r>
      <w:r>
        <w:rPr>
          <w:color w:val="auto"/>
          <w:sz w:val="25"/>
        </w:rPr>
        <w:tab/>
      </w:r>
      <w:r>
        <w:rPr>
          <w:color w:val="auto"/>
          <w:sz w:val="25"/>
        </w:rPr>
        <w:tab/>
      </w:r>
      <w:r>
        <w:rPr>
          <w:color w:val="auto"/>
          <w:sz w:val="25"/>
        </w:rPr>
        <w:tab/>
      </w:r>
      <w:r w:rsidR="00EB4B14">
        <w:rPr>
          <w:b w:val="0"/>
          <w:bCs w:val="0"/>
          <w:color w:val="auto"/>
          <w:sz w:val="25"/>
        </w:rPr>
        <w:t>NIP.</w:t>
      </w:r>
      <w:r w:rsidR="008F6881">
        <w:rPr>
          <w:b w:val="0"/>
          <w:bCs w:val="0"/>
          <w:color w:val="auto"/>
          <w:sz w:val="25"/>
        </w:rPr>
        <w:t xml:space="preserve"> </w:t>
      </w:r>
      <w:r w:rsidR="008F6881" w:rsidRPr="000657F0">
        <w:rPr>
          <w:rFonts w:ascii="Times New Roman" w:hAnsi="Times New Roman" w:cs="Times New Roman"/>
          <w:sz w:val="24"/>
          <w:szCs w:val="24"/>
          <w:lang w:val="id-ID"/>
        </w:rPr>
        <w:t>196509041989031009</w:t>
      </w:r>
      <w:r w:rsidR="00EB4B14">
        <w:rPr>
          <w:b w:val="0"/>
          <w:bCs w:val="0"/>
          <w:color w:val="auto"/>
          <w:sz w:val="25"/>
        </w:rPr>
        <w:t xml:space="preserve"> </w:t>
      </w:r>
    </w:p>
    <w:p w14:paraId="1A30867C" w14:textId="35973503" w:rsidR="004106AD" w:rsidRPr="00EB4B14" w:rsidRDefault="00EB4B14" w:rsidP="00EB4B14">
      <w:pPr>
        <w:tabs>
          <w:tab w:val="center" w:pos="6379"/>
        </w:tabs>
        <w:spacing w:before="0" w:after="200"/>
        <w:ind w:left="0" w:right="0"/>
        <w:rPr>
          <w:color w:val="auto"/>
          <w:sz w:val="25"/>
        </w:rPr>
      </w:pPr>
      <w:r>
        <w:rPr>
          <w:color w:val="auto"/>
          <w:sz w:val="25"/>
        </w:rPr>
        <w:tab/>
      </w:r>
      <w:r w:rsidR="004106AD" w:rsidRPr="00EB4B14">
        <w:rPr>
          <w:color w:val="auto"/>
          <w:sz w:val="25"/>
        </w:rPr>
        <w:br w:type="page"/>
      </w:r>
    </w:p>
    <w:p w14:paraId="02321398" w14:textId="33638D92" w:rsidR="00022F1A" w:rsidRPr="00EB4B14" w:rsidRDefault="00EB4B14" w:rsidP="00EB4B14">
      <w:pPr>
        <w:spacing w:before="0" w:after="200" w:line="276" w:lineRule="auto"/>
        <w:ind w:left="0" w:right="0"/>
        <w:jc w:val="center"/>
        <w:rPr>
          <w:color w:val="auto"/>
          <w:sz w:val="25"/>
        </w:rPr>
      </w:pPr>
      <w:r w:rsidRPr="00EB4B14">
        <w:rPr>
          <w:color w:val="auto"/>
          <w:sz w:val="25"/>
        </w:rPr>
        <w:t>SURAT KETERANGAN KELAKUAN BAIK</w:t>
      </w:r>
    </w:p>
    <w:p w14:paraId="2AE70230" w14:textId="77777777" w:rsidR="00EB4B14" w:rsidRDefault="00EB4B1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6DE629B" w14:textId="540C6083" w:rsidR="001F4104" w:rsidRDefault="00EB4B1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kepada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Yth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4F52CB2F" w14:textId="32AC31B8" w:rsidR="00EB4B14" w:rsidRPr="00EB4B14" w:rsidRDefault="00EB4B1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color w:val="auto"/>
          <w:sz w:val="25"/>
        </w:rPr>
      </w:pPr>
      <w:r w:rsidRPr="00EB4B14">
        <w:rPr>
          <w:color w:val="auto"/>
          <w:sz w:val="25"/>
        </w:rPr>
        <w:t>TIM PEMBIMBING PRAMUKA GARUDA</w:t>
      </w:r>
    </w:p>
    <w:p w14:paraId="12FC2A1A" w14:textId="7BF23D40" w:rsidR="00EB4B14" w:rsidRDefault="00EB4B1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Kwartir</w:t>
      </w:r>
      <w:proofErr w:type="spellEnd"/>
      <w:r>
        <w:rPr>
          <w:b w:val="0"/>
          <w:bCs w:val="0"/>
          <w:color w:val="auto"/>
          <w:sz w:val="25"/>
        </w:rPr>
        <w:t xml:space="preserve"> Cabang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</w:p>
    <w:p w14:paraId="1724B810" w14:textId="76B6025E" w:rsidR="00EB4B14" w:rsidRDefault="00EB4B1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3F85D812" w14:textId="0CBEF133" w:rsidR="00EB4B14" w:rsidRDefault="00EB4B1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437F005" w14:textId="3259F82C" w:rsidR="00EB4B14" w:rsidRDefault="00EB4B1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Hormat, </w:t>
      </w:r>
    </w:p>
    <w:p w14:paraId="40927631" w14:textId="18A088BA" w:rsidR="00E90CE1" w:rsidRDefault="00EB4B14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Yang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warga</w:t>
      </w:r>
      <w:proofErr w:type="spellEnd"/>
      <w:r w:rsidR="00E90CE1">
        <w:rPr>
          <w:b w:val="0"/>
          <w:bCs w:val="0"/>
          <w:color w:val="auto"/>
          <w:sz w:val="25"/>
        </w:rPr>
        <w:t xml:space="preserve"> </w:t>
      </w:r>
      <w:proofErr w:type="spellStart"/>
      <w:r w:rsidR="00E90CE1">
        <w:rPr>
          <w:b w:val="0"/>
          <w:bCs w:val="0"/>
          <w:color w:val="auto"/>
          <w:sz w:val="25"/>
        </w:rPr>
        <w:t>saya</w:t>
      </w:r>
      <w:proofErr w:type="spellEnd"/>
      <w:r w:rsidR="00E90CE1">
        <w:rPr>
          <w:b w:val="0"/>
          <w:bCs w:val="0"/>
          <w:color w:val="auto"/>
          <w:sz w:val="25"/>
        </w:rPr>
        <w:t>:</w:t>
      </w:r>
    </w:p>
    <w:p w14:paraId="61A9FC2B" w14:textId="77777777" w:rsidR="00E90CE1" w:rsidRDefault="00E90CE1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7C333342" w14:textId="0DB29B7D" w:rsidR="00E90CE1" w:rsidRPr="001904D7" w:rsidRDefault="00E90CE1" w:rsidP="00E90CE1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>Nama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534271EC" w14:textId="1803BDAA" w:rsidR="00E90CE1" w:rsidRDefault="00E90CE1" w:rsidP="00E90CE1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Tempat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Tanggal</w:t>
      </w:r>
      <w:proofErr w:type="spellEnd"/>
      <w:r>
        <w:rPr>
          <w:b w:val="0"/>
          <w:bCs w:val="0"/>
          <w:color w:val="auto"/>
          <w:sz w:val="25"/>
        </w:rPr>
        <w:t xml:space="preserve"> Lahir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774558A9" w14:textId="628FDF86" w:rsidR="00E90CE1" w:rsidRDefault="00E90CE1" w:rsidP="00601130">
      <w:pPr>
        <w:tabs>
          <w:tab w:val="left" w:pos="3686"/>
          <w:tab w:val="left" w:pos="3969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Alamat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43142AD2" w14:textId="77777777" w:rsidR="00E90CE1" w:rsidRDefault="00E90CE1" w:rsidP="00E90CE1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Memiliki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sikap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sifat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kepribadian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baik</w:t>
      </w:r>
      <w:proofErr w:type="spellEnd"/>
      <w:r>
        <w:rPr>
          <w:b w:val="0"/>
          <w:bCs w:val="0"/>
          <w:color w:val="auto"/>
          <w:sz w:val="25"/>
        </w:rPr>
        <w:t xml:space="preserve"> di </w:t>
      </w:r>
      <w:proofErr w:type="spellStart"/>
      <w:r>
        <w:rPr>
          <w:b w:val="0"/>
          <w:bCs w:val="0"/>
          <w:color w:val="auto"/>
          <w:sz w:val="25"/>
        </w:rPr>
        <w:t>keluarga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maupun</w:t>
      </w:r>
      <w:proofErr w:type="spellEnd"/>
      <w:r>
        <w:rPr>
          <w:b w:val="0"/>
          <w:bCs w:val="0"/>
          <w:color w:val="auto"/>
          <w:sz w:val="25"/>
        </w:rPr>
        <w:t xml:space="preserve"> di </w:t>
      </w:r>
      <w:proofErr w:type="spellStart"/>
      <w:r>
        <w:rPr>
          <w:b w:val="0"/>
          <w:bCs w:val="0"/>
          <w:color w:val="auto"/>
          <w:sz w:val="25"/>
        </w:rPr>
        <w:t>lingkungan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masyarakat</w:t>
      </w:r>
      <w:proofErr w:type="spellEnd"/>
      <w:r>
        <w:rPr>
          <w:b w:val="0"/>
          <w:bCs w:val="0"/>
          <w:color w:val="auto"/>
          <w:sz w:val="25"/>
        </w:rPr>
        <w:t xml:space="preserve"> dan sangat </w:t>
      </w:r>
      <w:proofErr w:type="spellStart"/>
      <w:r>
        <w:rPr>
          <w:b w:val="0"/>
          <w:bCs w:val="0"/>
          <w:color w:val="auto"/>
          <w:sz w:val="25"/>
        </w:rPr>
        <w:t>layak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dijadikan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teladan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bagi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teman-temannya</w:t>
      </w:r>
      <w:proofErr w:type="spellEnd"/>
    </w:p>
    <w:p w14:paraId="4499E443" w14:textId="77777777" w:rsidR="00E90CE1" w:rsidRDefault="00E90CE1" w:rsidP="00E90CE1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Surat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dibuat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proofErr w:type="gramStart"/>
      <w:r>
        <w:rPr>
          <w:b w:val="0"/>
          <w:bCs w:val="0"/>
          <w:color w:val="auto"/>
          <w:sz w:val="25"/>
        </w:rPr>
        <w:t>diberikan</w:t>
      </w:r>
      <w:proofErr w:type="spellEnd"/>
      <w:r>
        <w:rPr>
          <w:b w:val="0"/>
          <w:bCs w:val="0"/>
          <w:color w:val="auto"/>
          <w:sz w:val="25"/>
        </w:rPr>
        <w:t xml:space="preserve"> 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proofErr w:type="gram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syarat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Penggalang</w:t>
      </w:r>
      <w:proofErr w:type="spellEnd"/>
      <w:r>
        <w:rPr>
          <w:b w:val="0"/>
          <w:bCs w:val="0"/>
          <w:color w:val="auto"/>
          <w:sz w:val="25"/>
        </w:rPr>
        <w:t xml:space="preserve"> Garuda</w:t>
      </w:r>
    </w:p>
    <w:p w14:paraId="57263CF8" w14:textId="77777777" w:rsidR="00E90CE1" w:rsidRDefault="00E90CE1" w:rsidP="00E90CE1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kami </w:t>
      </w:r>
      <w:proofErr w:type="spellStart"/>
      <w:r>
        <w:rPr>
          <w:b w:val="0"/>
          <w:bCs w:val="0"/>
          <w:color w:val="auto"/>
          <w:sz w:val="25"/>
        </w:rPr>
        <w:t>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sebenar-benarnya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dipergunakan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572CB251" w14:textId="77777777" w:rsidR="00E90CE1" w:rsidRDefault="00E90CE1" w:rsidP="00E90CE1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</w:p>
    <w:p w14:paraId="1A112A5B" w14:textId="77777777" w:rsidR="00E90CE1" w:rsidRDefault="00E90CE1" w:rsidP="00E90CE1">
      <w:pPr>
        <w:spacing w:before="0"/>
        <w:ind w:left="0" w:righ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Wassalam</w:t>
      </w:r>
      <w:proofErr w:type="spellEnd"/>
    </w:p>
    <w:p w14:paraId="3C3D0103" w14:textId="77777777" w:rsidR="00E90CE1" w:rsidRDefault="00E90CE1" w:rsidP="00E90CE1">
      <w:pPr>
        <w:spacing w:before="0"/>
        <w:ind w:left="0" w:righ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Kepala</w:t>
      </w:r>
      <w:proofErr w:type="spellEnd"/>
      <w:r>
        <w:rPr>
          <w:b w:val="0"/>
          <w:bCs w:val="0"/>
          <w:color w:val="auto"/>
          <w:sz w:val="25"/>
        </w:rPr>
        <w:t xml:space="preserve"> RT/RW</w:t>
      </w:r>
    </w:p>
    <w:p w14:paraId="7D713B4F" w14:textId="77777777" w:rsidR="00E90CE1" w:rsidRDefault="00E90CE1" w:rsidP="00E90CE1">
      <w:pPr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3F529686" w14:textId="7539A619" w:rsidR="00E90CE1" w:rsidRDefault="00E90CE1" w:rsidP="00E90CE1">
      <w:pPr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3FA60797" w14:textId="77777777" w:rsidR="00BD03E2" w:rsidRDefault="00BD03E2" w:rsidP="00E90CE1">
      <w:pPr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733D84C8" w14:textId="77777777" w:rsidR="00E90CE1" w:rsidRDefault="00E90CE1" w:rsidP="00E90CE1">
      <w:pPr>
        <w:spacing w:before="0"/>
        <w:ind w:left="0" w:right="0"/>
        <w:jc w:val="both"/>
        <w:rPr>
          <w:b w:val="0"/>
          <w:bCs w:val="0"/>
          <w:color w:val="auto"/>
          <w:sz w:val="25"/>
        </w:rPr>
      </w:pPr>
    </w:p>
    <w:p w14:paraId="10A960CD" w14:textId="3E95B079" w:rsidR="00E90CE1" w:rsidRPr="00BD03E2" w:rsidRDefault="00C722C5" w:rsidP="00E90CE1">
      <w:pPr>
        <w:spacing w:before="0"/>
        <w:ind w:left="0" w:right="0"/>
        <w:jc w:val="both"/>
        <w:rPr>
          <w:color w:val="auto"/>
          <w:sz w:val="25"/>
        </w:rPr>
      </w:pPr>
      <w:bookmarkStart w:id="1" w:name="_Hlk113109058"/>
      <w:r>
        <w:rPr>
          <w:color w:val="auto"/>
          <w:sz w:val="25"/>
        </w:rPr>
        <w:t>(…………………………………………)</w:t>
      </w:r>
      <w:r w:rsidR="00E90CE1" w:rsidRPr="00BD03E2">
        <w:rPr>
          <w:color w:val="auto"/>
          <w:sz w:val="25"/>
        </w:rPr>
        <w:br w:type="page"/>
      </w:r>
    </w:p>
    <w:p w14:paraId="01FBF73E" w14:textId="0AFBC0D2" w:rsidR="00E90CE1" w:rsidRDefault="00BD4D0A" w:rsidP="00810B58">
      <w:pPr>
        <w:tabs>
          <w:tab w:val="left" w:pos="1418"/>
          <w:tab w:val="left" w:pos="5530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F3C80D7" wp14:editId="6E45D29B">
                <wp:simplePos x="0" y="0"/>
                <wp:positionH relativeFrom="column">
                  <wp:posOffset>1842660</wp:posOffset>
                </wp:positionH>
                <wp:positionV relativeFrom="paragraph">
                  <wp:posOffset>785467</wp:posOffset>
                </wp:positionV>
                <wp:extent cx="2852420" cy="523875"/>
                <wp:effectExtent l="0" t="0" r="24130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2420" cy="5238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4C684" w14:textId="61E20D37" w:rsidR="007707CF" w:rsidRPr="002A49A0" w:rsidRDefault="007707CF" w:rsidP="003A7858">
                            <w:pPr>
                              <w:ind w:left="0"/>
                              <w:jc w:val="center"/>
                              <w:rPr>
                                <w:sz w:val="44"/>
                                <w:szCs w:val="38"/>
                              </w:rPr>
                            </w:pPr>
                            <w:r w:rsidRPr="002A49A0">
                              <w:rPr>
                                <w:sz w:val="44"/>
                                <w:szCs w:val="38"/>
                              </w:rPr>
                              <w:t xml:space="preserve">SYARAT </w:t>
                            </w:r>
                            <w:r>
                              <w:rPr>
                                <w:sz w:val="44"/>
                                <w:szCs w:val="3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C80D7" id="_x0000_s1032" type="#_x0000_t202" style="position:absolute;left:0;text-align:left;margin-left:145.1pt;margin-top:61.85pt;width:224.6pt;height:41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" fillcolor="#faeec2 [1302]" strokecolor="#f3d569 [3204]">
                <v:textbox>
                  <w:txbxContent>
                    <w:p w14:paraId="2E74C684" w14:textId="61E20D37" w:rsidR="007707CF" w:rsidRPr="002A49A0" w:rsidRDefault="007707CF" w:rsidP="003A7858">
                      <w:pPr>
                        <w:ind w:left="0"/>
                        <w:jc w:val="center"/>
                        <w:rPr>
                          <w:sz w:val="44"/>
                          <w:szCs w:val="38"/>
                        </w:rPr>
                      </w:pPr>
                      <w:r w:rsidRPr="002A49A0">
                        <w:rPr>
                          <w:sz w:val="44"/>
                          <w:szCs w:val="38"/>
                        </w:rPr>
                        <w:t xml:space="preserve">SYARAT </w:t>
                      </w:r>
                      <w:r>
                        <w:rPr>
                          <w:sz w:val="44"/>
                          <w:szCs w:val="3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7858"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93F834E" wp14:editId="0BFCFF4C">
                <wp:simplePos x="0" y="0"/>
                <wp:positionH relativeFrom="column">
                  <wp:posOffset>888365</wp:posOffset>
                </wp:positionH>
                <wp:positionV relativeFrom="paragraph">
                  <wp:posOffset>2023110</wp:posOffset>
                </wp:positionV>
                <wp:extent cx="3312795" cy="5120640"/>
                <wp:effectExtent l="0" t="0" r="20955" b="2286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795" cy="51206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04617" w14:textId="269DA08B" w:rsidR="007707CF" w:rsidRPr="002A49A0" w:rsidRDefault="007707CF" w:rsidP="003A7858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782DA9A2" w14:textId="77777777" w:rsidR="007707CF" w:rsidRDefault="007707CF" w:rsidP="003A7858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0AD19E6C" w14:textId="77777777" w:rsidR="007707CF" w:rsidRDefault="007707CF" w:rsidP="003A7858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26B73E5F" w14:textId="1B99F264" w:rsidR="007707CF" w:rsidRPr="002A49A0" w:rsidRDefault="007707CF" w:rsidP="003A7858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Komputer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Teknologi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 Minimal Internet.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F834E" id="_x0000_s1033" type="#_x0000_t202" style="position:absolute;left:0;text-align:left;margin-left:69.95pt;margin-top:159.3pt;width:260.85pt;height:403.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" fillcolor="#faeec2 [1302]" strokecolor="#f3d569 [3204]">
                <v:textbox>
                  <w:txbxContent>
                    <w:p w14:paraId="33204617" w14:textId="269DA08B" w:rsidR="007707CF" w:rsidRPr="002A49A0" w:rsidRDefault="007707CF" w:rsidP="003A7858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782DA9A2" w14:textId="77777777" w:rsidR="007707CF" w:rsidRDefault="007707CF" w:rsidP="003A7858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0AD19E6C" w14:textId="77777777" w:rsidR="007707CF" w:rsidRDefault="007707CF" w:rsidP="003A7858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26B73E5F" w14:textId="1B99F264" w:rsidR="007707CF" w:rsidRPr="002A49A0" w:rsidRDefault="007707CF" w:rsidP="003A7858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  <w:r>
                        <w:rPr>
                          <w:sz w:val="40"/>
                          <w:szCs w:val="36"/>
                        </w:rPr>
                        <w:t xml:space="preserve">Dapat </w:t>
                      </w:r>
                      <w:proofErr w:type="spellStart"/>
                      <w:r>
                        <w:rPr>
                          <w:sz w:val="40"/>
                          <w:szCs w:val="36"/>
                        </w:rPr>
                        <w:t>Menggunakan</w:t>
                      </w:r>
                      <w:proofErr w:type="spellEnd"/>
                      <w:r>
                        <w:rPr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36"/>
                        </w:rPr>
                        <w:t>Komputer</w:t>
                      </w:r>
                      <w:proofErr w:type="spellEnd"/>
                      <w:r>
                        <w:rPr>
                          <w:sz w:val="40"/>
                          <w:szCs w:val="36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40"/>
                          <w:szCs w:val="36"/>
                        </w:rPr>
                        <w:t>Teknologi</w:t>
                      </w:r>
                      <w:proofErr w:type="spellEnd"/>
                      <w:r>
                        <w:rPr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36"/>
                        </w:rPr>
                        <w:t>Informasi</w:t>
                      </w:r>
                      <w:proofErr w:type="spellEnd"/>
                      <w:r>
                        <w:rPr>
                          <w:sz w:val="40"/>
                          <w:szCs w:val="36"/>
                        </w:rPr>
                        <w:t xml:space="preserve"> Minimal Internet.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7858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03DC7B" wp14:editId="365C8C93">
                <wp:simplePos x="0" y="0"/>
                <wp:positionH relativeFrom="margin">
                  <wp:posOffset>-835660</wp:posOffset>
                </wp:positionH>
                <wp:positionV relativeFrom="margin">
                  <wp:posOffset>1036955</wp:posOffset>
                </wp:positionV>
                <wp:extent cx="6811645" cy="5747385"/>
                <wp:effectExtent l="0" t="1270" r="26035" b="26035"/>
                <wp:wrapSquare wrapText="bothSides"/>
                <wp:docPr id="6" name="Scroll: Horizont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6811645" cy="5747385"/>
                        </a:xfrm>
                        <a:prstGeom prst="horizontalScroll">
                          <a:avLst>
                            <a:gd name="adj" fmla="val 16136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690FC" id="Scroll: Horizontal 6" o:spid="_x0000_s1026" type="#_x0000_t98" style="position:absolute;margin-left:-65.8pt;margin-top:81.65pt;width:536.35pt;height:452.55pt;rotation:-90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" adj="3485" fillcolor="#faeec2 [1302]" strokecolor="#a07f0d [1604]" strokeweight="1pt">
                <v:stroke joinstyle="miter"/>
                <w10:wrap type="square" anchorx="margin" anchory="margin"/>
              </v:shape>
            </w:pict>
          </mc:Fallback>
        </mc:AlternateContent>
      </w:r>
    </w:p>
    <w:p w14:paraId="2AE83CA1" w14:textId="7CCCA072" w:rsidR="003A7858" w:rsidRDefault="003A7858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  <w:sectPr w:rsidR="003A7858" w:rsidSect="003A65E9">
          <w:pgSz w:w="11907" w:h="18722" w:code="10001"/>
          <w:pgMar w:top="1134" w:right="1134" w:bottom="1134" w:left="1701" w:header="0" w:footer="0" w:gutter="0"/>
          <w:cols w:space="720"/>
          <w:docGrid w:linePitch="360"/>
        </w:sectPr>
      </w:pPr>
    </w:p>
    <w:p w14:paraId="2B6545FF" w14:textId="77777777" w:rsidR="003A7858" w:rsidRPr="00277007" w:rsidRDefault="003A7858" w:rsidP="003A7858">
      <w:pPr>
        <w:spacing w:before="0" w:after="200" w:line="276" w:lineRule="auto"/>
        <w:ind w:left="0" w:right="0"/>
        <w:jc w:val="center"/>
        <w:rPr>
          <w:color w:val="auto"/>
          <w:sz w:val="25"/>
          <w:u w:val="single"/>
        </w:rPr>
      </w:pPr>
      <w:r w:rsidRPr="00277007">
        <w:rPr>
          <w:color w:val="auto"/>
          <w:sz w:val="25"/>
          <w:u w:val="single"/>
        </w:rPr>
        <w:t>SURAT KETERANGAN</w:t>
      </w:r>
    </w:p>
    <w:p w14:paraId="5D7850EE" w14:textId="77777777" w:rsidR="003A7858" w:rsidRDefault="003A7858" w:rsidP="003A7858">
      <w:pPr>
        <w:spacing w:before="0" w:after="200" w:line="276" w:lineRule="auto"/>
        <w:ind w:left="0" w:right="0"/>
        <w:jc w:val="center"/>
        <w:rPr>
          <w:color w:val="auto"/>
          <w:sz w:val="25"/>
        </w:rPr>
      </w:pPr>
    </w:p>
    <w:p w14:paraId="7EDCDF33" w14:textId="1DD3CB0A" w:rsidR="003A7858" w:rsidRDefault="003A7858" w:rsidP="003A7858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gramStart"/>
      <w:r>
        <w:rPr>
          <w:b w:val="0"/>
          <w:bCs w:val="0"/>
          <w:color w:val="auto"/>
          <w:sz w:val="25"/>
        </w:rPr>
        <w:t xml:space="preserve">Yang 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proofErr w:type="gramEnd"/>
      <w:r>
        <w:rPr>
          <w:b w:val="0"/>
          <w:bCs w:val="0"/>
          <w:color w:val="auto"/>
          <w:sz w:val="25"/>
        </w:rPr>
        <w:t xml:space="preserve"> 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</w:p>
    <w:p w14:paraId="61210768" w14:textId="6AB3B4BC" w:rsid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Nama 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567FA7B7" w14:textId="4FB19526" w:rsid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Pekerjaan</w:t>
      </w:r>
      <w:proofErr w:type="spellEnd"/>
      <w:r>
        <w:rPr>
          <w:b w:val="0"/>
          <w:bCs w:val="0"/>
          <w:color w:val="auto"/>
          <w:sz w:val="25"/>
        </w:rPr>
        <w:t>/</w:t>
      </w:r>
      <w:proofErr w:type="spellStart"/>
      <w:r>
        <w:rPr>
          <w:b w:val="0"/>
          <w:bCs w:val="0"/>
          <w:color w:val="auto"/>
          <w:sz w:val="25"/>
        </w:rPr>
        <w:t>Jabatan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2779EA03" w14:textId="512C979E" w:rsid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Unit </w:t>
      </w:r>
      <w:proofErr w:type="spellStart"/>
      <w:r>
        <w:rPr>
          <w:b w:val="0"/>
          <w:bCs w:val="0"/>
          <w:color w:val="auto"/>
          <w:sz w:val="25"/>
        </w:rPr>
        <w:t>Kerja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7B657243" w14:textId="77777777" w:rsid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proofErr w:type="gram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  <w:proofErr w:type="gramEnd"/>
    </w:p>
    <w:p w14:paraId="60739D33" w14:textId="0B2979A6" w:rsid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>Nama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3581B3C9" w14:textId="36C158B9" w:rsid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Tempat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Tanggal</w:t>
      </w:r>
      <w:proofErr w:type="spellEnd"/>
      <w:r>
        <w:rPr>
          <w:b w:val="0"/>
          <w:bCs w:val="0"/>
          <w:color w:val="auto"/>
          <w:sz w:val="25"/>
        </w:rPr>
        <w:t xml:space="preserve"> Lahir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22AC56FA" w14:textId="771135A2" w:rsid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Kelas</w:t>
      </w:r>
      <w:proofErr w:type="spellEnd"/>
      <w:r>
        <w:rPr>
          <w:b w:val="0"/>
          <w:bCs w:val="0"/>
          <w:color w:val="auto"/>
          <w:sz w:val="25"/>
        </w:rPr>
        <w:tab/>
        <w:t>:</w:t>
      </w:r>
    </w:p>
    <w:p w14:paraId="361F0214" w14:textId="6A43825B" w:rsidR="003A7858" w:rsidRDefault="003A7858" w:rsidP="007B2356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Alamat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51BF1B50" w14:textId="77777777" w:rsidR="003A7858" w:rsidRDefault="003A7858" w:rsidP="00110B59">
      <w:pPr>
        <w:tabs>
          <w:tab w:val="left" w:pos="2694"/>
          <w:tab w:val="left" w:pos="2977"/>
        </w:tabs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 Telah </w:t>
      </w:r>
      <w:proofErr w:type="spellStart"/>
      <w:r>
        <w:rPr>
          <w:b w:val="0"/>
          <w:bCs w:val="0"/>
          <w:color w:val="auto"/>
          <w:sz w:val="25"/>
        </w:rPr>
        <w:t>mengikuti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Ujian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Persayaratan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Penggalang</w:t>
      </w:r>
      <w:proofErr w:type="spellEnd"/>
      <w:r>
        <w:rPr>
          <w:b w:val="0"/>
          <w:bCs w:val="0"/>
          <w:color w:val="auto"/>
          <w:sz w:val="25"/>
        </w:rPr>
        <w:t xml:space="preserve"> Garuda </w:t>
      </w:r>
      <w:proofErr w:type="spellStart"/>
      <w:r>
        <w:rPr>
          <w:b w:val="0"/>
          <w:bCs w:val="0"/>
          <w:color w:val="auto"/>
          <w:sz w:val="25"/>
        </w:rPr>
        <w:t>tentang</w:t>
      </w:r>
      <w:proofErr w:type="spellEnd"/>
      <w:r>
        <w:rPr>
          <w:b w:val="0"/>
          <w:bCs w:val="0"/>
          <w:color w:val="auto"/>
          <w:sz w:val="25"/>
        </w:rPr>
        <w:t xml:space="preserve"> “</w:t>
      </w:r>
      <w:proofErr w:type="spellStart"/>
      <w:r>
        <w:rPr>
          <w:b w:val="0"/>
          <w:bCs w:val="0"/>
          <w:color w:val="auto"/>
          <w:sz w:val="25"/>
        </w:rPr>
        <w:t>Dapat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Menggunakan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Komputer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Teknologi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Informatika</w:t>
      </w:r>
      <w:proofErr w:type="spellEnd"/>
      <w:r>
        <w:rPr>
          <w:b w:val="0"/>
          <w:bCs w:val="0"/>
          <w:color w:val="auto"/>
          <w:sz w:val="25"/>
        </w:rPr>
        <w:t xml:space="preserve"> Minimal Internet”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membuat</w:t>
      </w:r>
      <w:proofErr w:type="spellEnd"/>
      <w:r>
        <w:rPr>
          <w:b w:val="0"/>
          <w:bCs w:val="0"/>
          <w:color w:val="auto"/>
          <w:sz w:val="25"/>
        </w:rPr>
        <w:t xml:space="preserve"> Vlog yang </w:t>
      </w:r>
      <w:proofErr w:type="spellStart"/>
      <w:r>
        <w:rPr>
          <w:b w:val="0"/>
          <w:bCs w:val="0"/>
          <w:color w:val="auto"/>
          <w:sz w:val="25"/>
        </w:rPr>
        <w:t>diunggah</w:t>
      </w:r>
      <w:proofErr w:type="spellEnd"/>
      <w:r>
        <w:rPr>
          <w:b w:val="0"/>
          <w:bCs w:val="0"/>
          <w:color w:val="auto"/>
          <w:sz w:val="25"/>
        </w:rPr>
        <w:t xml:space="preserve"> di Media </w:t>
      </w:r>
      <w:proofErr w:type="spellStart"/>
      <w:r>
        <w:rPr>
          <w:b w:val="0"/>
          <w:bCs w:val="0"/>
          <w:color w:val="auto"/>
          <w:sz w:val="25"/>
        </w:rPr>
        <w:t>Sosial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Youtube</w:t>
      </w:r>
      <w:proofErr w:type="spellEnd"/>
      <w:r>
        <w:rPr>
          <w:b w:val="0"/>
          <w:bCs w:val="0"/>
          <w:color w:val="auto"/>
          <w:sz w:val="25"/>
        </w:rPr>
        <w:t xml:space="preserve"> dan Instagram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hasil</w:t>
      </w:r>
      <w:proofErr w:type="spellEnd"/>
      <w:r>
        <w:rPr>
          <w:b w:val="0"/>
          <w:bCs w:val="0"/>
          <w:color w:val="auto"/>
          <w:sz w:val="25"/>
        </w:rPr>
        <w:t xml:space="preserve"> Baik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3A7858" w14:paraId="17B29471" w14:textId="77777777" w:rsidTr="00277007">
        <w:tc>
          <w:tcPr>
            <w:tcW w:w="1696" w:type="dxa"/>
          </w:tcPr>
          <w:p w14:paraId="3441B213" w14:textId="59C3262D" w:rsidR="003A7858" w:rsidRDefault="003A7858" w:rsidP="003A7858">
            <w:pPr>
              <w:tabs>
                <w:tab w:val="left" w:pos="2694"/>
                <w:tab w:val="left" w:pos="2977"/>
              </w:tabs>
              <w:spacing w:before="0" w:after="200" w:line="276" w:lineRule="auto"/>
              <w:ind w:left="0" w:right="0"/>
              <w:rPr>
                <w:b w:val="0"/>
                <w:bCs w:val="0"/>
                <w:color w:val="auto"/>
                <w:sz w:val="25"/>
              </w:rPr>
            </w:pPr>
            <w:r>
              <w:rPr>
                <w:b w:val="0"/>
                <w:bCs w:val="0"/>
                <w:color w:val="auto"/>
                <w:sz w:val="25"/>
              </w:rPr>
              <w:t>Instagram</w:t>
            </w:r>
          </w:p>
        </w:tc>
        <w:tc>
          <w:tcPr>
            <w:tcW w:w="7366" w:type="dxa"/>
          </w:tcPr>
          <w:p w14:paraId="57594B82" w14:textId="0FBABBAA" w:rsidR="003A7858" w:rsidRDefault="003A7858" w:rsidP="003A7858">
            <w:pPr>
              <w:tabs>
                <w:tab w:val="left" w:pos="2694"/>
                <w:tab w:val="left" w:pos="2977"/>
              </w:tabs>
              <w:spacing w:before="0" w:after="200" w:line="276" w:lineRule="auto"/>
              <w:ind w:left="0" w:right="0"/>
              <w:rPr>
                <w:b w:val="0"/>
                <w:bCs w:val="0"/>
                <w:color w:val="auto"/>
                <w:sz w:val="25"/>
              </w:rPr>
            </w:pPr>
          </w:p>
        </w:tc>
      </w:tr>
      <w:tr w:rsidR="003A7858" w14:paraId="36D7F8F2" w14:textId="77777777" w:rsidTr="00277007">
        <w:tc>
          <w:tcPr>
            <w:tcW w:w="1696" w:type="dxa"/>
          </w:tcPr>
          <w:p w14:paraId="38F58134" w14:textId="372B6C6E" w:rsidR="003A7858" w:rsidRDefault="00277007" w:rsidP="003A7858">
            <w:pPr>
              <w:tabs>
                <w:tab w:val="left" w:pos="2694"/>
                <w:tab w:val="left" w:pos="2977"/>
              </w:tabs>
              <w:spacing w:before="0" w:after="200" w:line="276" w:lineRule="auto"/>
              <w:ind w:left="0" w:right="0"/>
              <w:rPr>
                <w:b w:val="0"/>
                <w:bCs w:val="0"/>
                <w:color w:val="auto"/>
                <w:sz w:val="25"/>
              </w:rPr>
            </w:pPr>
            <w:proofErr w:type="spellStart"/>
            <w:r>
              <w:rPr>
                <w:b w:val="0"/>
                <w:bCs w:val="0"/>
                <w:color w:val="auto"/>
                <w:sz w:val="25"/>
              </w:rPr>
              <w:t>Youtube</w:t>
            </w:r>
            <w:proofErr w:type="spellEnd"/>
          </w:p>
        </w:tc>
        <w:tc>
          <w:tcPr>
            <w:tcW w:w="7366" w:type="dxa"/>
          </w:tcPr>
          <w:p w14:paraId="3D6A6CAD" w14:textId="45CBE57A" w:rsidR="003A7858" w:rsidRDefault="003A7858" w:rsidP="003A7858">
            <w:pPr>
              <w:tabs>
                <w:tab w:val="left" w:pos="2694"/>
                <w:tab w:val="left" w:pos="2977"/>
              </w:tabs>
              <w:spacing w:before="0" w:after="200" w:line="276" w:lineRule="auto"/>
              <w:ind w:left="0" w:right="0"/>
              <w:rPr>
                <w:b w:val="0"/>
                <w:bCs w:val="0"/>
                <w:color w:val="auto"/>
                <w:sz w:val="25"/>
              </w:rPr>
            </w:pPr>
          </w:p>
        </w:tc>
      </w:tr>
    </w:tbl>
    <w:p w14:paraId="0D2849C6" w14:textId="7C04C077" w:rsid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5D58858C" w14:textId="04CDD90C" w:rsidR="00277007" w:rsidRDefault="00277007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kepada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bersangkutan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680C5210" w14:textId="3BB50C33" w:rsidR="00277007" w:rsidRDefault="00277007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2BA1D8F2" w14:textId="7B0C7C46" w:rsidR="00277007" w:rsidRDefault="00277007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29088AC2" w14:textId="4E894EA8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 w:rsidR="007B2356"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r w:rsidR="007B2356">
        <w:rPr>
          <w:b w:val="0"/>
          <w:bCs w:val="0"/>
          <w:color w:val="auto"/>
          <w:sz w:val="25"/>
        </w:rPr>
        <w:t xml:space="preserve"> </w:t>
      </w:r>
    </w:p>
    <w:p w14:paraId="7AB0A842" w14:textId="5743F7A0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>
        <w:rPr>
          <w:b w:val="0"/>
          <w:bCs w:val="0"/>
          <w:color w:val="auto"/>
          <w:sz w:val="25"/>
        </w:rPr>
        <w:t>Penguji</w:t>
      </w:r>
      <w:proofErr w:type="spellEnd"/>
    </w:p>
    <w:p w14:paraId="6F43861D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309593B8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389954F6" w14:textId="06F1F25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0AEAA18A" w14:textId="6643EBDE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56BCA174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1E853F29" w14:textId="18EAE002" w:rsidR="00277007" w:rsidRP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 w:rsidR="00ED1754">
        <w:rPr>
          <w:color w:val="auto"/>
          <w:sz w:val="25"/>
        </w:rPr>
        <w:t xml:space="preserve">DEDEN SUHENDAR </w:t>
      </w:r>
      <w:proofErr w:type="spellStart"/>
      <w:r w:rsidRPr="00277007">
        <w:rPr>
          <w:color w:val="auto"/>
          <w:sz w:val="25"/>
        </w:rPr>
        <w:t>S.Pd</w:t>
      </w:r>
      <w:proofErr w:type="spellEnd"/>
      <w:r w:rsidRPr="00277007">
        <w:rPr>
          <w:color w:val="auto"/>
          <w:sz w:val="25"/>
        </w:rPr>
        <w:t xml:space="preserve">. </w:t>
      </w:r>
    </w:p>
    <w:p w14:paraId="6421716B" w14:textId="2E43188D" w:rsidR="003A7858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  <w:t xml:space="preserve">NIP. </w:t>
      </w:r>
      <w:r w:rsidR="003A7858">
        <w:rPr>
          <w:b w:val="0"/>
          <w:bCs w:val="0"/>
          <w:color w:val="auto"/>
          <w:sz w:val="25"/>
        </w:rPr>
        <w:t xml:space="preserve"> </w:t>
      </w:r>
    </w:p>
    <w:p w14:paraId="2A6AC26F" w14:textId="2A348BFC" w:rsidR="003A7858" w:rsidRPr="003A7858" w:rsidRDefault="003A7858" w:rsidP="003A785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  <w:sectPr w:rsidR="003A7858" w:rsidRPr="003A7858" w:rsidSect="003A65E9">
          <w:pgSz w:w="11907" w:h="18722" w:code="10001"/>
          <w:pgMar w:top="1134" w:right="1134" w:bottom="1134" w:left="1701" w:header="0" w:footer="0" w:gutter="0"/>
          <w:cols w:space="720"/>
          <w:docGrid w:linePitch="360"/>
        </w:sectPr>
      </w:pPr>
      <w:r>
        <w:rPr>
          <w:b w:val="0"/>
          <w:bCs w:val="0"/>
          <w:color w:val="auto"/>
          <w:sz w:val="25"/>
        </w:rPr>
        <w:tab/>
        <w:t xml:space="preserve"> </w:t>
      </w:r>
    </w:p>
    <w:p w14:paraId="5CB1DCE9" w14:textId="25FCDA46" w:rsidR="003A7858" w:rsidRDefault="00277007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  <w:sectPr w:rsidR="003A7858" w:rsidSect="003A65E9">
          <w:pgSz w:w="11907" w:h="18722" w:code="10001"/>
          <w:pgMar w:top="1134" w:right="1134" w:bottom="1134" w:left="1701" w:header="0" w:footer="0" w:gutter="0"/>
          <w:cols w:space="720"/>
          <w:docGrid w:linePitch="360"/>
        </w:sectPr>
      </w:pPr>
      <w:r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EB8F22" wp14:editId="5EA31906">
                <wp:simplePos x="0" y="0"/>
                <wp:positionH relativeFrom="margin">
                  <wp:posOffset>-882650</wp:posOffset>
                </wp:positionH>
                <wp:positionV relativeFrom="margin">
                  <wp:posOffset>855980</wp:posOffset>
                </wp:positionV>
                <wp:extent cx="6811645" cy="5747385"/>
                <wp:effectExtent l="0" t="1270" r="26035" b="26035"/>
                <wp:wrapSquare wrapText="bothSides"/>
                <wp:docPr id="10" name="Scroll: Horizont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6811645" cy="5747385"/>
                        </a:xfrm>
                        <a:prstGeom prst="horizontalScroll">
                          <a:avLst>
                            <a:gd name="adj" fmla="val 16136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F6FBE" id="Scroll: Horizontal 10" o:spid="_x0000_s1026" type="#_x0000_t98" style="position:absolute;margin-left:-69.5pt;margin-top:67.4pt;width:536.35pt;height:452.55pt;rotation:-90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" adj="3485" fillcolor="#faeec2 [1302]" strokecolor="#a07f0d [1604]" strokeweight="1pt">
                <v:stroke joinstyle="miter"/>
                <w10:wrap type="square" anchorx="margin" anchory="margin"/>
              </v:shape>
            </w:pict>
          </mc:Fallback>
        </mc:AlternateContent>
      </w:r>
      <w:r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6BB351C" wp14:editId="5830AE7F">
                <wp:simplePos x="0" y="0"/>
                <wp:positionH relativeFrom="column">
                  <wp:posOffset>1859280</wp:posOffset>
                </wp:positionH>
                <wp:positionV relativeFrom="paragraph">
                  <wp:posOffset>664845</wp:posOffset>
                </wp:positionV>
                <wp:extent cx="2852420" cy="523875"/>
                <wp:effectExtent l="0" t="0" r="24130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2420" cy="5238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B0CE2" w14:textId="59F5BCA2" w:rsidR="007707CF" w:rsidRPr="002A49A0" w:rsidRDefault="007707CF" w:rsidP="00277007">
                            <w:pPr>
                              <w:ind w:left="0"/>
                              <w:jc w:val="center"/>
                              <w:rPr>
                                <w:sz w:val="44"/>
                                <w:szCs w:val="38"/>
                              </w:rPr>
                            </w:pPr>
                            <w:r w:rsidRPr="002A49A0">
                              <w:rPr>
                                <w:sz w:val="44"/>
                                <w:szCs w:val="38"/>
                              </w:rPr>
                              <w:t xml:space="preserve">SYARAT </w:t>
                            </w:r>
                            <w:r>
                              <w:rPr>
                                <w:sz w:val="44"/>
                                <w:szCs w:val="3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B351C" id="_x0000_s1034" type="#_x0000_t202" style="position:absolute;margin-left:146.4pt;margin-top:52.35pt;width:224.6pt;height:41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" fillcolor="#faeec2 [1302]" strokecolor="#f3d569 [3204]">
                <v:textbox>
                  <w:txbxContent>
                    <w:p w14:paraId="046B0CE2" w14:textId="59F5BCA2" w:rsidR="007707CF" w:rsidRPr="002A49A0" w:rsidRDefault="007707CF" w:rsidP="00277007">
                      <w:pPr>
                        <w:ind w:left="0"/>
                        <w:jc w:val="center"/>
                        <w:rPr>
                          <w:sz w:val="44"/>
                          <w:szCs w:val="38"/>
                        </w:rPr>
                      </w:pPr>
                      <w:r w:rsidRPr="002A49A0">
                        <w:rPr>
                          <w:sz w:val="44"/>
                          <w:szCs w:val="38"/>
                        </w:rPr>
                        <w:t xml:space="preserve">SYARAT </w:t>
                      </w:r>
                      <w:r>
                        <w:rPr>
                          <w:sz w:val="44"/>
                          <w:szCs w:val="38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F4104">
        <w:rPr>
          <w:b w:val="0"/>
          <w:bCs w:val="0"/>
          <w:noProof/>
          <w:color w:val="auto"/>
          <w:sz w:val="25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89073DC" wp14:editId="36AE4F9B">
                <wp:simplePos x="0" y="0"/>
                <wp:positionH relativeFrom="column">
                  <wp:posOffset>841430</wp:posOffset>
                </wp:positionH>
                <wp:positionV relativeFrom="paragraph">
                  <wp:posOffset>1887055</wp:posOffset>
                </wp:positionV>
                <wp:extent cx="3312795" cy="5120640"/>
                <wp:effectExtent l="0" t="0" r="20955" b="2286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795" cy="51206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C6F75" w14:textId="7A37F55F" w:rsidR="007707CF" w:rsidRPr="002A49A0" w:rsidRDefault="007707CF" w:rsidP="00277007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7ECCB989" w14:textId="77777777" w:rsidR="007707CF" w:rsidRDefault="007707CF" w:rsidP="00277007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0EF6BB67" w14:textId="77777777" w:rsidR="007707CF" w:rsidRDefault="007707CF" w:rsidP="00277007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2A8010FF" w14:textId="4B10305C" w:rsidR="007707CF" w:rsidRPr="002A49A0" w:rsidRDefault="007707CF" w:rsidP="00277007">
                            <w:pPr>
                              <w:ind w:left="0"/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Berkomunikasi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 salah </w:t>
                            </w: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satu</w:t>
                            </w:r>
                            <w:proofErr w:type="spellEnd"/>
                            <w:r>
                              <w:rPr>
                                <w:sz w:val="40"/>
                                <w:szCs w:val="36"/>
                              </w:rPr>
                              <w:t xml:space="preserve"> Bahasa </w:t>
                            </w:r>
                            <w:proofErr w:type="spellStart"/>
                            <w:r>
                              <w:rPr>
                                <w:sz w:val="40"/>
                                <w:szCs w:val="36"/>
                              </w:rPr>
                              <w:t>Internasional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073DC" id="_x0000_s1035" type="#_x0000_t202" style="position:absolute;margin-left:66.25pt;margin-top:148.6pt;width:260.85pt;height:403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" fillcolor="#faeec2 [1302]" strokecolor="#f3d569 [3204]">
                <v:textbox>
                  <w:txbxContent>
                    <w:p w14:paraId="567C6F75" w14:textId="7A37F55F" w:rsidR="007707CF" w:rsidRPr="002A49A0" w:rsidRDefault="007707CF" w:rsidP="00277007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7ECCB989" w14:textId="77777777" w:rsidR="007707CF" w:rsidRDefault="007707CF" w:rsidP="00277007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0EF6BB67" w14:textId="77777777" w:rsidR="007707CF" w:rsidRDefault="007707CF" w:rsidP="00277007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14:paraId="2A8010FF" w14:textId="4B10305C" w:rsidR="007707CF" w:rsidRPr="002A49A0" w:rsidRDefault="007707CF" w:rsidP="00277007">
                      <w:pPr>
                        <w:ind w:left="0"/>
                        <w:jc w:val="center"/>
                        <w:rPr>
                          <w:sz w:val="40"/>
                          <w:szCs w:val="36"/>
                        </w:rPr>
                      </w:pPr>
                      <w:r>
                        <w:rPr>
                          <w:sz w:val="40"/>
                          <w:szCs w:val="36"/>
                        </w:rPr>
                        <w:t xml:space="preserve">Dapat Berkomunikasi </w:t>
                      </w:r>
                      <w:proofErr w:type="spellStart"/>
                      <w:r>
                        <w:rPr>
                          <w:sz w:val="40"/>
                          <w:szCs w:val="36"/>
                        </w:rPr>
                        <w:t>Menggunakan</w:t>
                      </w:r>
                      <w:proofErr w:type="spellEnd"/>
                      <w:r>
                        <w:rPr>
                          <w:sz w:val="40"/>
                          <w:szCs w:val="36"/>
                        </w:rPr>
                        <w:t xml:space="preserve"> salah </w:t>
                      </w:r>
                      <w:proofErr w:type="spellStart"/>
                      <w:r>
                        <w:rPr>
                          <w:sz w:val="40"/>
                          <w:szCs w:val="36"/>
                        </w:rPr>
                        <w:t>satu</w:t>
                      </w:r>
                      <w:proofErr w:type="spellEnd"/>
                      <w:r>
                        <w:rPr>
                          <w:sz w:val="40"/>
                          <w:szCs w:val="36"/>
                        </w:rPr>
                        <w:t xml:space="preserve"> Bahasa </w:t>
                      </w:r>
                      <w:proofErr w:type="spellStart"/>
                      <w:r>
                        <w:rPr>
                          <w:sz w:val="40"/>
                          <w:szCs w:val="36"/>
                        </w:rPr>
                        <w:t>Internasional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EF1E79" w14:textId="4020E1C9" w:rsidR="00277007" w:rsidRDefault="00277007" w:rsidP="00277007">
      <w:pPr>
        <w:spacing w:before="0" w:after="200" w:line="276" w:lineRule="auto"/>
        <w:ind w:left="0" w:right="0"/>
        <w:jc w:val="center"/>
        <w:rPr>
          <w:color w:val="auto"/>
          <w:sz w:val="25"/>
          <w:u w:val="single"/>
        </w:rPr>
      </w:pPr>
      <w:r w:rsidRPr="00277007">
        <w:rPr>
          <w:color w:val="auto"/>
          <w:sz w:val="25"/>
          <w:u w:val="single"/>
        </w:rPr>
        <w:t>SURAT KETERANGAN</w:t>
      </w:r>
    </w:p>
    <w:p w14:paraId="4882BCE7" w14:textId="77777777" w:rsidR="00277007" w:rsidRPr="00277007" w:rsidRDefault="00277007" w:rsidP="00277007">
      <w:pPr>
        <w:spacing w:before="0" w:after="200" w:line="276" w:lineRule="auto"/>
        <w:ind w:left="0" w:right="0"/>
        <w:jc w:val="center"/>
        <w:rPr>
          <w:color w:val="auto"/>
          <w:sz w:val="25"/>
          <w:u w:val="single"/>
        </w:rPr>
      </w:pPr>
    </w:p>
    <w:p w14:paraId="05EE3B46" w14:textId="68079BC1" w:rsidR="00277007" w:rsidRDefault="00277007" w:rsidP="00277007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gramStart"/>
      <w:r>
        <w:rPr>
          <w:b w:val="0"/>
          <w:bCs w:val="0"/>
          <w:color w:val="auto"/>
          <w:sz w:val="25"/>
        </w:rPr>
        <w:t xml:space="preserve">Yang 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proofErr w:type="gramEnd"/>
      <w:r>
        <w:rPr>
          <w:b w:val="0"/>
          <w:bCs w:val="0"/>
          <w:color w:val="auto"/>
          <w:sz w:val="25"/>
        </w:rPr>
        <w:t xml:space="preserve"> 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</w:p>
    <w:p w14:paraId="1F64A7ED" w14:textId="47F61C24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Nama 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738AEB1D" w14:textId="64D329EB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Pekerjaan</w:t>
      </w:r>
      <w:proofErr w:type="spellEnd"/>
      <w:r>
        <w:rPr>
          <w:b w:val="0"/>
          <w:bCs w:val="0"/>
          <w:color w:val="auto"/>
          <w:sz w:val="25"/>
        </w:rPr>
        <w:t>/</w:t>
      </w:r>
      <w:proofErr w:type="spellStart"/>
      <w:r>
        <w:rPr>
          <w:b w:val="0"/>
          <w:bCs w:val="0"/>
          <w:color w:val="auto"/>
          <w:sz w:val="25"/>
        </w:rPr>
        <w:t>Jabatan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  <w:r w:rsidR="00603F83">
        <w:rPr>
          <w:b w:val="0"/>
          <w:bCs w:val="0"/>
          <w:color w:val="auto"/>
          <w:sz w:val="25"/>
        </w:rPr>
        <w:t xml:space="preserve"> </w:t>
      </w:r>
    </w:p>
    <w:p w14:paraId="336AA455" w14:textId="2C2E5292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Unit </w:t>
      </w:r>
      <w:proofErr w:type="spellStart"/>
      <w:r>
        <w:rPr>
          <w:b w:val="0"/>
          <w:bCs w:val="0"/>
          <w:color w:val="auto"/>
          <w:sz w:val="25"/>
        </w:rPr>
        <w:t>Kerja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1D2F20D4" w14:textId="77777777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proofErr w:type="gram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  <w:proofErr w:type="gramEnd"/>
    </w:p>
    <w:p w14:paraId="340B3796" w14:textId="6B917537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>Nama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2D6055C7" w14:textId="0354E275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Tempat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Tanggal</w:t>
      </w:r>
      <w:proofErr w:type="spellEnd"/>
      <w:r>
        <w:rPr>
          <w:b w:val="0"/>
          <w:bCs w:val="0"/>
          <w:color w:val="auto"/>
          <w:sz w:val="25"/>
        </w:rPr>
        <w:t xml:space="preserve"> Lahir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63C7766D" w14:textId="0DC0ACE2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Kelas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76172A35" w14:textId="5D8E30F2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Alamat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71BB21B2" w14:textId="24F09811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</w:p>
    <w:p w14:paraId="33089FFA" w14:textId="35260C06" w:rsidR="00277007" w:rsidRDefault="00110B59" w:rsidP="00110B59">
      <w:pPr>
        <w:tabs>
          <w:tab w:val="left" w:pos="2694"/>
          <w:tab w:val="left" w:pos="2977"/>
        </w:tabs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Telah </w:t>
      </w:r>
      <w:proofErr w:type="spellStart"/>
      <w:r>
        <w:rPr>
          <w:b w:val="0"/>
          <w:bCs w:val="0"/>
          <w:color w:val="auto"/>
          <w:sz w:val="25"/>
        </w:rPr>
        <w:t>mengikuti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ujian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persyaratan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Penggalang</w:t>
      </w:r>
      <w:proofErr w:type="spellEnd"/>
      <w:r>
        <w:rPr>
          <w:b w:val="0"/>
          <w:bCs w:val="0"/>
          <w:color w:val="auto"/>
          <w:sz w:val="25"/>
        </w:rPr>
        <w:t xml:space="preserve"> Garuda </w:t>
      </w:r>
      <w:proofErr w:type="spellStart"/>
      <w:r>
        <w:rPr>
          <w:b w:val="0"/>
          <w:bCs w:val="0"/>
          <w:color w:val="auto"/>
          <w:sz w:val="25"/>
        </w:rPr>
        <w:t>tentang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Dapat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berkomunikasi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menggunakan</w:t>
      </w:r>
      <w:proofErr w:type="spellEnd"/>
      <w:r>
        <w:rPr>
          <w:b w:val="0"/>
          <w:bCs w:val="0"/>
          <w:color w:val="auto"/>
          <w:sz w:val="25"/>
        </w:rPr>
        <w:t xml:space="preserve"> salah </w:t>
      </w:r>
      <w:proofErr w:type="spellStart"/>
      <w:r>
        <w:rPr>
          <w:b w:val="0"/>
          <w:bCs w:val="0"/>
          <w:color w:val="auto"/>
          <w:sz w:val="25"/>
        </w:rPr>
        <w:t>satu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bahasa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Internasional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r>
        <w:rPr>
          <w:color w:val="auto"/>
          <w:sz w:val="25"/>
        </w:rPr>
        <w:t>BAIK.</w:t>
      </w:r>
    </w:p>
    <w:p w14:paraId="11F49E78" w14:textId="77777777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kepada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bersangkutan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70700D6D" w14:textId="77777777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15BFF268" w14:textId="77777777" w:rsidR="00277007" w:rsidRDefault="00277007" w:rsidP="00277007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7FC33128" w14:textId="4BEDA03E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 w:rsidR="00496650"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>,</w:t>
      </w:r>
      <w:r w:rsidR="00496650">
        <w:rPr>
          <w:b w:val="0"/>
          <w:bCs w:val="0"/>
          <w:color w:val="auto"/>
          <w:sz w:val="25"/>
        </w:rPr>
        <w:t xml:space="preserve">  </w:t>
      </w:r>
      <w:r>
        <w:rPr>
          <w:b w:val="0"/>
          <w:bCs w:val="0"/>
          <w:color w:val="auto"/>
          <w:sz w:val="25"/>
        </w:rPr>
        <w:t xml:space="preserve"> </w:t>
      </w:r>
    </w:p>
    <w:p w14:paraId="7E41C044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>
        <w:rPr>
          <w:b w:val="0"/>
          <w:bCs w:val="0"/>
          <w:color w:val="auto"/>
          <w:sz w:val="25"/>
        </w:rPr>
        <w:t>Penguji</w:t>
      </w:r>
      <w:proofErr w:type="spellEnd"/>
    </w:p>
    <w:p w14:paraId="3B79F0E8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501BC607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5488DAE6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21429A06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131BA44F" w14:textId="77777777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267B3328" w14:textId="10C7E0F8" w:rsidR="00277007" w:rsidRP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 w:rsidR="00D54949">
        <w:rPr>
          <w:color w:val="auto"/>
          <w:sz w:val="25"/>
        </w:rPr>
        <w:t>CICIK KOMALASARI S.S</w:t>
      </w:r>
    </w:p>
    <w:p w14:paraId="5F6651CF" w14:textId="2571444C" w:rsidR="00277007" w:rsidRDefault="00277007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 w:rsidR="00E918C6">
        <w:rPr>
          <w:b w:val="0"/>
          <w:bCs w:val="0"/>
          <w:color w:val="auto"/>
          <w:sz w:val="25"/>
        </w:rPr>
        <w:t xml:space="preserve">NIP. </w:t>
      </w:r>
      <w:r w:rsidR="002D399A">
        <w:rPr>
          <w:b w:val="0"/>
          <w:bCs w:val="0"/>
          <w:color w:val="auto"/>
          <w:sz w:val="25"/>
        </w:rPr>
        <w:t>1969095 200501 2 007</w:t>
      </w:r>
    </w:p>
    <w:p w14:paraId="0A497150" w14:textId="77777777" w:rsidR="00E918C6" w:rsidRDefault="00E918C6" w:rsidP="00277007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44076FD8" w14:textId="735D4897" w:rsidR="00277007" w:rsidRDefault="00277007" w:rsidP="00277007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bookmarkEnd w:id="1"/>
    </w:p>
    <w:p w14:paraId="5D8B0ECC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</w:p>
    <w:p w14:paraId="7B00C610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</w:p>
    <w:p w14:paraId="1A535B07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</w:p>
    <w:p w14:paraId="168C4934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</w:p>
    <w:p w14:paraId="3B25497B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</w:p>
    <w:p w14:paraId="7EBE95E8" w14:textId="77777777" w:rsidR="00A51DE8" w:rsidRDefault="00A51DE8" w:rsidP="00A51DE8">
      <w:pPr>
        <w:spacing w:before="0" w:after="200" w:line="276" w:lineRule="auto"/>
        <w:ind w:left="0" w:right="0"/>
        <w:jc w:val="center"/>
        <w:rPr>
          <w:color w:val="auto"/>
          <w:sz w:val="25"/>
          <w:u w:val="single"/>
        </w:rPr>
      </w:pPr>
      <w:r w:rsidRPr="00277007">
        <w:rPr>
          <w:color w:val="auto"/>
          <w:sz w:val="25"/>
          <w:u w:val="single"/>
        </w:rPr>
        <w:t>SURAT KETERANGAN</w:t>
      </w:r>
    </w:p>
    <w:p w14:paraId="7089EA6D" w14:textId="77777777" w:rsidR="00A51DE8" w:rsidRPr="00277007" w:rsidRDefault="00A51DE8" w:rsidP="00A51DE8">
      <w:pPr>
        <w:spacing w:before="0" w:after="200" w:line="276" w:lineRule="auto"/>
        <w:ind w:left="0" w:right="0"/>
        <w:jc w:val="center"/>
        <w:rPr>
          <w:color w:val="auto"/>
          <w:sz w:val="25"/>
          <w:u w:val="single"/>
        </w:rPr>
      </w:pPr>
    </w:p>
    <w:p w14:paraId="75F34F41" w14:textId="77777777" w:rsidR="00A51DE8" w:rsidRDefault="00A51DE8" w:rsidP="00A51DE8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gramStart"/>
      <w:r>
        <w:rPr>
          <w:b w:val="0"/>
          <w:bCs w:val="0"/>
          <w:color w:val="auto"/>
          <w:sz w:val="25"/>
        </w:rPr>
        <w:t xml:space="preserve">Yang 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proofErr w:type="gramEnd"/>
      <w:r>
        <w:rPr>
          <w:b w:val="0"/>
          <w:bCs w:val="0"/>
          <w:color w:val="auto"/>
          <w:sz w:val="25"/>
        </w:rPr>
        <w:t xml:space="preserve"> 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</w:p>
    <w:p w14:paraId="123473F7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Nama 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01518E3F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Pekerjaan</w:t>
      </w:r>
      <w:proofErr w:type="spellEnd"/>
      <w:r>
        <w:rPr>
          <w:b w:val="0"/>
          <w:bCs w:val="0"/>
          <w:color w:val="auto"/>
          <w:sz w:val="25"/>
        </w:rPr>
        <w:t>/</w:t>
      </w:r>
      <w:proofErr w:type="spellStart"/>
      <w:r>
        <w:rPr>
          <w:b w:val="0"/>
          <w:bCs w:val="0"/>
          <w:color w:val="auto"/>
          <w:sz w:val="25"/>
        </w:rPr>
        <w:t>Jabatan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  <w:t xml:space="preserve"> </w:t>
      </w:r>
    </w:p>
    <w:p w14:paraId="30CAAD40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Unit </w:t>
      </w:r>
      <w:proofErr w:type="spellStart"/>
      <w:r>
        <w:rPr>
          <w:b w:val="0"/>
          <w:bCs w:val="0"/>
          <w:color w:val="auto"/>
          <w:sz w:val="25"/>
        </w:rPr>
        <w:t>Kerja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6A654A17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proofErr w:type="gram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  <w:proofErr w:type="gramEnd"/>
    </w:p>
    <w:p w14:paraId="4AD83187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>Nama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62F0F00B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Tempat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Tanggal</w:t>
      </w:r>
      <w:proofErr w:type="spellEnd"/>
      <w:r>
        <w:rPr>
          <w:b w:val="0"/>
          <w:bCs w:val="0"/>
          <w:color w:val="auto"/>
          <w:sz w:val="25"/>
        </w:rPr>
        <w:t xml:space="preserve"> Lahir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5035B455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Kelas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3753EEA8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Alamat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29F76B57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</w:p>
    <w:p w14:paraId="13DDA6F3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Telah </w:t>
      </w:r>
      <w:proofErr w:type="spellStart"/>
      <w:r>
        <w:rPr>
          <w:b w:val="0"/>
          <w:bCs w:val="0"/>
          <w:color w:val="auto"/>
          <w:sz w:val="25"/>
        </w:rPr>
        <w:t>mengikuti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ujian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persyaratan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Penggalang</w:t>
      </w:r>
      <w:proofErr w:type="spellEnd"/>
      <w:r>
        <w:rPr>
          <w:b w:val="0"/>
          <w:bCs w:val="0"/>
          <w:color w:val="auto"/>
          <w:sz w:val="25"/>
        </w:rPr>
        <w:t xml:space="preserve"> Garuda </w:t>
      </w:r>
      <w:proofErr w:type="spellStart"/>
      <w:r>
        <w:rPr>
          <w:b w:val="0"/>
          <w:bCs w:val="0"/>
          <w:color w:val="auto"/>
          <w:sz w:val="25"/>
        </w:rPr>
        <w:t>tentang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Dapat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berkomunikasi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menggunakan</w:t>
      </w:r>
      <w:proofErr w:type="spellEnd"/>
      <w:r>
        <w:rPr>
          <w:b w:val="0"/>
          <w:bCs w:val="0"/>
          <w:color w:val="auto"/>
          <w:sz w:val="25"/>
        </w:rPr>
        <w:t xml:space="preserve"> salah </w:t>
      </w:r>
      <w:proofErr w:type="spellStart"/>
      <w:r>
        <w:rPr>
          <w:b w:val="0"/>
          <w:bCs w:val="0"/>
          <w:color w:val="auto"/>
          <w:sz w:val="25"/>
        </w:rPr>
        <w:t>satu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bahasa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Internasional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r>
        <w:rPr>
          <w:color w:val="auto"/>
          <w:sz w:val="25"/>
        </w:rPr>
        <w:t>BAIK.</w:t>
      </w:r>
    </w:p>
    <w:p w14:paraId="395A708D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kepada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bersangkutan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5D9C9482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5AFA1D69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48472B59" w14:textId="3F001132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   </w:t>
      </w:r>
    </w:p>
    <w:p w14:paraId="6D56C5E1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>
        <w:rPr>
          <w:b w:val="0"/>
          <w:bCs w:val="0"/>
          <w:color w:val="auto"/>
          <w:sz w:val="25"/>
        </w:rPr>
        <w:t>Penguji</w:t>
      </w:r>
      <w:proofErr w:type="spellEnd"/>
    </w:p>
    <w:p w14:paraId="34F22CB2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49A96821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030C8E10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13B2A7A6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47D648C0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02B1B623" w14:textId="3207AD2E" w:rsidR="00A51DE8" w:rsidRPr="00277007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color w:val="auto"/>
          <w:sz w:val="25"/>
        </w:rPr>
        <w:t xml:space="preserve">Deden Suhendar </w:t>
      </w:r>
      <w:proofErr w:type="spellStart"/>
      <w:proofErr w:type="gramStart"/>
      <w:r>
        <w:rPr>
          <w:color w:val="auto"/>
          <w:sz w:val="25"/>
        </w:rPr>
        <w:t>S.Pd</w:t>
      </w:r>
      <w:proofErr w:type="spellEnd"/>
      <w:proofErr w:type="gramEnd"/>
    </w:p>
    <w:p w14:paraId="76A4FBA8" w14:textId="08C53F83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  <w:t xml:space="preserve">NIP. </w:t>
      </w:r>
      <w:r w:rsidR="003E75B5">
        <w:rPr>
          <w:b w:val="0"/>
          <w:bCs w:val="0"/>
          <w:color w:val="auto"/>
          <w:sz w:val="25"/>
        </w:rPr>
        <w:t>198612302023211004</w:t>
      </w:r>
    </w:p>
    <w:p w14:paraId="32575CE9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5C943162" w14:textId="77777777" w:rsidR="00A51DE8" w:rsidRPr="00277007" w:rsidRDefault="00A51DE8" w:rsidP="00A51DE8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  <w:r>
        <w:rPr>
          <w:b w:val="0"/>
          <w:bCs w:val="0"/>
          <w:color w:val="auto"/>
          <w:sz w:val="25"/>
        </w:rPr>
        <w:tab/>
      </w:r>
    </w:p>
    <w:p w14:paraId="09DD6DE5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</w:p>
    <w:p w14:paraId="03F23A98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7A86F31C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1F7E5112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267E92B3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508B9FA1" w14:textId="77777777" w:rsidR="00A51DE8" w:rsidRDefault="00A51DE8" w:rsidP="00A51DE8">
      <w:pPr>
        <w:spacing w:before="0" w:after="200" w:line="276" w:lineRule="auto"/>
        <w:ind w:left="0" w:right="0"/>
        <w:jc w:val="center"/>
        <w:rPr>
          <w:color w:val="auto"/>
          <w:sz w:val="25"/>
          <w:u w:val="single"/>
        </w:rPr>
      </w:pPr>
      <w:r w:rsidRPr="00277007">
        <w:rPr>
          <w:color w:val="auto"/>
          <w:sz w:val="25"/>
          <w:u w:val="single"/>
        </w:rPr>
        <w:t>SURAT KETERANGAN</w:t>
      </w:r>
    </w:p>
    <w:p w14:paraId="1777C220" w14:textId="77777777" w:rsidR="00A51DE8" w:rsidRPr="00277007" w:rsidRDefault="00A51DE8" w:rsidP="00A51DE8">
      <w:pPr>
        <w:spacing w:before="0" w:after="200" w:line="276" w:lineRule="auto"/>
        <w:ind w:left="0" w:right="0"/>
        <w:jc w:val="center"/>
        <w:rPr>
          <w:color w:val="auto"/>
          <w:sz w:val="25"/>
          <w:u w:val="single"/>
        </w:rPr>
      </w:pPr>
    </w:p>
    <w:p w14:paraId="685F08E9" w14:textId="77777777" w:rsidR="00A51DE8" w:rsidRDefault="00A51DE8" w:rsidP="00A51DE8">
      <w:pPr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gramStart"/>
      <w:r>
        <w:rPr>
          <w:b w:val="0"/>
          <w:bCs w:val="0"/>
          <w:color w:val="auto"/>
          <w:sz w:val="25"/>
        </w:rPr>
        <w:t xml:space="preserve">Yang 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proofErr w:type="gramEnd"/>
      <w:r>
        <w:rPr>
          <w:b w:val="0"/>
          <w:bCs w:val="0"/>
          <w:color w:val="auto"/>
          <w:sz w:val="25"/>
        </w:rPr>
        <w:t xml:space="preserve"> 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</w:p>
    <w:p w14:paraId="20E5B0D5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Nama 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26BD9B38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Pekerjaan</w:t>
      </w:r>
      <w:proofErr w:type="spellEnd"/>
      <w:r>
        <w:rPr>
          <w:b w:val="0"/>
          <w:bCs w:val="0"/>
          <w:color w:val="auto"/>
          <w:sz w:val="25"/>
        </w:rPr>
        <w:t>/</w:t>
      </w:r>
      <w:proofErr w:type="spellStart"/>
      <w:r>
        <w:rPr>
          <w:b w:val="0"/>
          <w:bCs w:val="0"/>
          <w:color w:val="auto"/>
          <w:sz w:val="25"/>
        </w:rPr>
        <w:t>Jabatan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  <w:t xml:space="preserve"> </w:t>
      </w:r>
    </w:p>
    <w:p w14:paraId="52F883E4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Unit </w:t>
      </w:r>
      <w:proofErr w:type="spellStart"/>
      <w:r>
        <w:rPr>
          <w:b w:val="0"/>
          <w:bCs w:val="0"/>
          <w:color w:val="auto"/>
          <w:sz w:val="25"/>
        </w:rPr>
        <w:t>Kerja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22E8A5C9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proofErr w:type="gram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  <w:proofErr w:type="gramEnd"/>
    </w:p>
    <w:p w14:paraId="522CCF55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>Nama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1C1ADC61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Tempat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Tanggal</w:t>
      </w:r>
      <w:proofErr w:type="spellEnd"/>
      <w:r>
        <w:rPr>
          <w:b w:val="0"/>
          <w:bCs w:val="0"/>
          <w:color w:val="auto"/>
          <w:sz w:val="25"/>
        </w:rPr>
        <w:t xml:space="preserve"> Lahir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4D852950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Kelas</w:t>
      </w:r>
      <w:proofErr w:type="spellEnd"/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088EC51F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>Alamat</w:t>
      </w:r>
      <w:r>
        <w:rPr>
          <w:b w:val="0"/>
          <w:bCs w:val="0"/>
          <w:color w:val="auto"/>
          <w:sz w:val="25"/>
        </w:rPr>
        <w:tab/>
        <w:t>:</w:t>
      </w:r>
      <w:r>
        <w:rPr>
          <w:b w:val="0"/>
          <w:bCs w:val="0"/>
          <w:color w:val="auto"/>
          <w:sz w:val="25"/>
        </w:rPr>
        <w:tab/>
      </w:r>
    </w:p>
    <w:p w14:paraId="682CEEAE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</w:p>
    <w:p w14:paraId="1ECD80CD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Telah </w:t>
      </w:r>
      <w:proofErr w:type="spellStart"/>
      <w:r>
        <w:rPr>
          <w:b w:val="0"/>
          <w:bCs w:val="0"/>
          <w:color w:val="auto"/>
          <w:sz w:val="25"/>
        </w:rPr>
        <w:t>mengikuti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ujian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persyaratan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Penggalang</w:t>
      </w:r>
      <w:proofErr w:type="spellEnd"/>
      <w:r>
        <w:rPr>
          <w:b w:val="0"/>
          <w:bCs w:val="0"/>
          <w:color w:val="auto"/>
          <w:sz w:val="25"/>
        </w:rPr>
        <w:t xml:space="preserve"> Garuda </w:t>
      </w:r>
      <w:proofErr w:type="spellStart"/>
      <w:r>
        <w:rPr>
          <w:b w:val="0"/>
          <w:bCs w:val="0"/>
          <w:color w:val="auto"/>
          <w:sz w:val="25"/>
        </w:rPr>
        <w:t>tentang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Dapat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berkomunikasi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menggunakan</w:t>
      </w:r>
      <w:proofErr w:type="spellEnd"/>
      <w:r>
        <w:rPr>
          <w:b w:val="0"/>
          <w:bCs w:val="0"/>
          <w:color w:val="auto"/>
          <w:sz w:val="25"/>
        </w:rPr>
        <w:t xml:space="preserve"> salah </w:t>
      </w:r>
      <w:proofErr w:type="spellStart"/>
      <w:r>
        <w:rPr>
          <w:b w:val="0"/>
          <w:bCs w:val="0"/>
          <w:color w:val="auto"/>
          <w:sz w:val="25"/>
        </w:rPr>
        <w:t>satu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bahasa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Internasional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r>
        <w:rPr>
          <w:color w:val="auto"/>
          <w:sz w:val="25"/>
        </w:rPr>
        <w:t>BAIK.</w:t>
      </w:r>
    </w:p>
    <w:p w14:paraId="4CD2E80D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kepada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bersangkutan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  <w:r>
        <w:rPr>
          <w:b w:val="0"/>
          <w:bCs w:val="0"/>
          <w:color w:val="auto"/>
          <w:sz w:val="25"/>
        </w:rPr>
        <w:t>.</w:t>
      </w:r>
    </w:p>
    <w:p w14:paraId="521D21AC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42A1B35A" w14:textId="77777777" w:rsidR="00A51DE8" w:rsidRDefault="00A51DE8" w:rsidP="00A51DE8">
      <w:pPr>
        <w:tabs>
          <w:tab w:val="left" w:pos="2694"/>
          <w:tab w:val="left" w:pos="2977"/>
        </w:tabs>
        <w:spacing w:before="0" w:after="200" w:line="276" w:lineRule="auto"/>
        <w:ind w:left="0" w:right="0"/>
        <w:rPr>
          <w:b w:val="0"/>
          <w:bCs w:val="0"/>
          <w:color w:val="auto"/>
          <w:sz w:val="25"/>
        </w:rPr>
      </w:pPr>
    </w:p>
    <w:p w14:paraId="506A64CD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,   </w:t>
      </w:r>
    </w:p>
    <w:p w14:paraId="1CA9F5E6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proofErr w:type="spellStart"/>
      <w:r>
        <w:rPr>
          <w:b w:val="0"/>
          <w:bCs w:val="0"/>
          <w:color w:val="auto"/>
          <w:sz w:val="25"/>
        </w:rPr>
        <w:t>Penguji</w:t>
      </w:r>
      <w:proofErr w:type="spellEnd"/>
    </w:p>
    <w:p w14:paraId="3F4B41D6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45297AF2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635E6556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376282C3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593F499B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6BF7A62F" w14:textId="669F0D59" w:rsidR="00A51DE8" w:rsidRPr="00277007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color w:val="auto"/>
          <w:sz w:val="25"/>
        </w:rPr>
        <w:t xml:space="preserve">Arif </w:t>
      </w:r>
      <w:proofErr w:type="spellStart"/>
      <w:r>
        <w:rPr>
          <w:color w:val="auto"/>
          <w:sz w:val="25"/>
        </w:rPr>
        <w:t>Nurhidayat</w:t>
      </w:r>
      <w:proofErr w:type="spellEnd"/>
      <w:r w:rsidR="00E53A3E">
        <w:rPr>
          <w:color w:val="auto"/>
          <w:sz w:val="25"/>
        </w:rPr>
        <w:t xml:space="preserve">, </w:t>
      </w:r>
      <w:proofErr w:type="spellStart"/>
      <w:r w:rsidR="00E53A3E">
        <w:rPr>
          <w:color w:val="auto"/>
          <w:sz w:val="25"/>
        </w:rPr>
        <w:t>S.Pd.I</w:t>
      </w:r>
      <w:proofErr w:type="spellEnd"/>
      <w:r w:rsidR="00E53A3E">
        <w:rPr>
          <w:color w:val="auto"/>
          <w:sz w:val="25"/>
        </w:rPr>
        <w:t>.</w:t>
      </w:r>
    </w:p>
    <w:p w14:paraId="16AF41FA" w14:textId="6340EF7C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  <w:t xml:space="preserve">NIP. </w:t>
      </w:r>
      <w:r w:rsidR="00573B0C">
        <w:rPr>
          <w:b w:val="0"/>
          <w:bCs w:val="0"/>
          <w:color w:val="auto"/>
          <w:sz w:val="25"/>
        </w:rPr>
        <w:t>198501202022211015</w:t>
      </w:r>
    </w:p>
    <w:p w14:paraId="5C82D2AF" w14:textId="77777777" w:rsidR="00A51DE8" w:rsidRDefault="00A51DE8" w:rsidP="00A51DE8">
      <w:pPr>
        <w:tabs>
          <w:tab w:val="left" w:pos="2694"/>
          <w:tab w:val="left" w:pos="2977"/>
        </w:tabs>
        <w:spacing w:before="0"/>
        <w:ind w:left="0" w:right="0"/>
        <w:rPr>
          <w:b w:val="0"/>
          <w:bCs w:val="0"/>
          <w:color w:val="auto"/>
          <w:sz w:val="25"/>
        </w:rPr>
      </w:pPr>
    </w:p>
    <w:p w14:paraId="21D96CA0" w14:textId="77777777" w:rsidR="00A51DE8" w:rsidRPr="00277007" w:rsidRDefault="00A51DE8" w:rsidP="00A51DE8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  <w:r>
        <w:rPr>
          <w:b w:val="0"/>
          <w:bCs w:val="0"/>
          <w:color w:val="auto"/>
          <w:sz w:val="25"/>
        </w:rPr>
        <w:tab/>
      </w:r>
    </w:p>
    <w:p w14:paraId="74A09BF3" w14:textId="77777777" w:rsidR="00A51DE8" w:rsidRDefault="00A51DE8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7B0B4A9E" w14:textId="77777777" w:rsidR="00563D21" w:rsidRDefault="00563D21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0EFD4BA2" w14:textId="77777777" w:rsidR="00563D21" w:rsidRDefault="00563D21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2DA12BAC" w14:textId="77777777" w:rsidR="00563D21" w:rsidRDefault="00563D21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1947E389" w14:textId="77777777" w:rsidR="00563D21" w:rsidRDefault="00563D21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674FD04C" w14:textId="77777777" w:rsidR="00563D21" w:rsidRPr="00810B58" w:rsidRDefault="00563D21" w:rsidP="00563D21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noProof/>
          <w:color w:val="auto"/>
          <w:lang w:val="en-ID" w:eastAsia="en-ID"/>
        </w:rPr>
        <w:drawing>
          <wp:anchor distT="0" distB="0" distL="114300" distR="114300" simplePos="0" relativeHeight="251708416" behindDoc="1" locked="0" layoutInCell="1" allowOverlap="1" wp14:anchorId="547C024B" wp14:editId="3470D9C7">
            <wp:simplePos x="0" y="0"/>
            <wp:positionH relativeFrom="column">
              <wp:posOffset>4927260</wp:posOffset>
            </wp:positionH>
            <wp:positionV relativeFrom="paragraph">
              <wp:posOffset>-136215</wp:posOffset>
            </wp:positionV>
            <wp:extent cx="1137684" cy="1137684"/>
            <wp:effectExtent l="0" t="0" r="5715" b="5715"/>
            <wp:wrapNone/>
            <wp:docPr id="1886682761" name="Picture 188668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9360" cy="113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0B58">
        <w:rPr>
          <w:noProof/>
          <w:color w:val="auto"/>
          <w:lang w:val="en-ID" w:eastAsia="en-ID"/>
        </w:rPr>
        <w:drawing>
          <wp:anchor distT="0" distB="0" distL="114300" distR="114300" simplePos="0" relativeHeight="251707392" behindDoc="1" locked="0" layoutInCell="1" allowOverlap="1" wp14:anchorId="685F7BA9" wp14:editId="3217F077">
            <wp:simplePos x="0" y="0"/>
            <wp:positionH relativeFrom="column">
              <wp:posOffset>-365</wp:posOffset>
            </wp:positionH>
            <wp:positionV relativeFrom="paragraph">
              <wp:posOffset>-389350</wp:posOffset>
            </wp:positionV>
            <wp:extent cx="766984" cy="1459149"/>
            <wp:effectExtent l="0" t="0" r="0" b="8255"/>
            <wp:wrapNone/>
            <wp:docPr id="672080556" name="Picture 67208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0435" cy="146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B58">
        <w:rPr>
          <w:color w:val="auto"/>
          <w:sz w:val="35"/>
          <w:szCs w:val="36"/>
        </w:rPr>
        <w:t>GERAKAN PRAMUKA</w:t>
      </w:r>
    </w:p>
    <w:p w14:paraId="7BF6E5A6" w14:textId="77777777" w:rsidR="00563D21" w:rsidRPr="00810B58" w:rsidRDefault="00563D21" w:rsidP="00563D21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33"/>
          <w:szCs w:val="34"/>
        </w:rPr>
      </w:pPr>
      <w:r w:rsidRPr="00810B58">
        <w:rPr>
          <w:color w:val="auto"/>
          <w:sz w:val="29"/>
          <w:szCs w:val="30"/>
        </w:rPr>
        <w:t xml:space="preserve">GUGUS DEPAN MAJALENGKA </w:t>
      </w:r>
      <w:r>
        <w:rPr>
          <w:color w:val="auto"/>
          <w:sz w:val="29"/>
          <w:szCs w:val="30"/>
        </w:rPr>
        <w:t>13</w:t>
      </w:r>
      <w:r w:rsidRPr="00810B58">
        <w:rPr>
          <w:color w:val="auto"/>
          <w:sz w:val="29"/>
          <w:szCs w:val="30"/>
        </w:rPr>
        <w:t>.0</w:t>
      </w:r>
      <w:r>
        <w:rPr>
          <w:color w:val="auto"/>
          <w:sz w:val="29"/>
          <w:szCs w:val="30"/>
        </w:rPr>
        <w:t>27</w:t>
      </w:r>
      <w:r w:rsidRPr="00810B58">
        <w:rPr>
          <w:color w:val="auto"/>
          <w:sz w:val="29"/>
          <w:szCs w:val="30"/>
        </w:rPr>
        <w:t>-</w:t>
      </w:r>
      <w:r>
        <w:rPr>
          <w:color w:val="auto"/>
          <w:sz w:val="29"/>
          <w:szCs w:val="30"/>
        </w:rPr>
        <w:t>13</w:t>
      </w:r>
      <w:r w:rsidRPr="00810B58">
        <w:rPr>
          <w:color w:val="auto"/>
          <w:sz w:val="29"/>
          <w:szCs w:val="30"/>
        </w:rPr>
        <w:t>.0</w:t>
      </w:r>
      <w:r>
        <w:rPr>
          <w:color w:val="auto"/>
          <w:sz w:val="29"/>
          <w:szCs w:val="30"/>
        </w:rPr>
        <w:t>28</w:t>
      </w:r>
    </w:p>
    <w:p w14:paraId="49D4FCAD" w14:textId="77777777" w:rsidR="00563D21" w:rsidRPr="00810B58" w:rsidRDefault="00563D21" w:rsidP="00563D21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35"/>
          <w:szCs w:val="36"/>
        </w:rPr>
      </w:pPr>
      <w:r w:rsidRPr="00810B58">
        <w:rPr>
          <w:color w:val="auto"/>
          <w:sz w:val="35"/>
          <w:szCs w:val="36"/>
        </w:rPr>
        <w:t xml:space="preserve">PANGKALAN SMP NEGERI 1 </w:t>
      </w:r>
      <w:r>
        <w:rPr>
          <w:color w:val="auto"/>
          <w:sz w:val="35"/>
          <w:szCs w:val="36"/>
        </w:rPr>
        <w:t>SINDANG</w:t>
      </w:r>
    </w:p>
    <w:p w14:paraId="0AEE5DEE" w14:textId="77777777" w:rsidR="00563D21" w:rsidRPr="00810B58" w:rsidRDefault="00563D21" w:rsidP="00563D21">
      <w:pPr>
        <w:pBdr>
          <w:bottom w:val="double" w:sz="6" w:space="1" w:color="auto"/>
        </w:pBdr>
        <w:tabs>
          <w:tab w:val="center" w:pos="1701"/>
          <w:tab w:val="center" w:pos="6237"/>
        </w:tabs>
        <w:spacing w:before="0"/>
        <w:ind w:left="0"/>
        <w:jc w:val="center"/>
        <w:rPr>
          <w:b w:val="0"/>
          <w:bCs w:val="0"/>
          <w:color w:val="auto"/>
          <w:sz w:val="23"/>
          <w:szCs w:val="24"/>
        </w:rPr>
      </w:pPr>
      <w:proofErr w:type="gramStart"/>
      <w:r w:rsidRPr="00810B58">
        <w:rPr>
          <w:b w:val="0"/>
          <w:bCs w:val="0"/>
          <w:color w:val="auto"/>
          <w:sz w:val="23"/>
          <w:szCs w:val="24"/>
        </w:rPr>
        <w:t>Alamat :</w:t>
      </w:r>
      <w:proofErr w:type="gramEnd"/>
      <w:r w:rsidRPr="00810B58">
        <w:rPr>
          <w:b w:val="0"/>
          <w:bCs w:val="0"/>
          <w:color w:val="auto"/>
          <w:sz w:val="23"/>
          <w:szCs w:val="24"/>
        </w:rPr>
        <w:t xml:space="preserve"> Jl. Raya </w:t>
      </w:r>
      <w:proofErr w:type="spellStart"/>
      <w:r>
        <w:rPr>
          <w:b w:val="0"/>
          <w:bCs w:val="0"/>
          <w:color w:val="auto"/>
          <w:sz w:val="23"/>
          <w:szCs w:val="24"/>
        </w:rPr>
        <w:t>Tirtalaksana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r>
        <w:rPr>
          <w:b w:val="0"/>
          <w:bCs w:val="0"/>
          <w:color w:val="auto"/>
          <w:sz w:val="23"/>
          <w:szCs w:val="24"/>
        </w:rPr>
        <w:t xml:space="preserve">Blok </w:t>
      </w:r>
      <w:proofErr w:type="spellStart"/>
      <w:r>
        <w:rPr>
          <w:b w:val="0"/>
          <w:bCs w:val="0"/>
          <w:color w:val="auto"/>
          <w:sz w:val="23"/>
          <w:szCs w:val="24"/>
        </w:rPr>
        <w:t>Minggu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r>
        <w:rPr>
          <w:b w:val="0"/>
          <w:bCs w:val="0"/>
          <w:color w:val="auto"/>
          <w:sz w:val="23"/>
          <w:szCs w:val="24"/>
        </w:rPr>
        <w:t xml:space="preserve">Desa </w:t>
      </w:r>
      <w:proofErr w:type="spellStart"/>
      <w:r>
        <w:rPr>
          <w:b w:val="0"/>
          <w:bCs w:val="0"/>
          <w:color w:val="auto"/>
          <w:sz w:val="23"/>
          <w:szCs w:val="24"/>
        </w:rPr>
        <w:t>Sindang</w:t>
      </w:r>
      <w:proofErr w:type="spellEnd"/>
    </w:p>
    <w:p w14:paraId="75962835" w14:textId="77777777" w:rsidR="00563D21" w:rsidRPr="00810B58" w:rsidRDefault="00563D21" w:rsidP="00563D21">
      <w:pPr>
        <w:pBdr>
          <w:bottom w:val="double" w:sz="6" w:space="1" w:color="auto"/>
        </w:pBdr>
        <w:tabs>
          <w:tab w:val="center" w:pos="1701"/>
          <w:tab w:val="center" w:pos="6237"/>
        </w:tabs>
        <w:spacing w:before="0"/>
        <w:ind w:left="0"/>
        <w:jc w:val="center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3"/>
          <w:szCs w:val="24"/>
        </w:rPr>
        <w:t>Kabupaten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proofErr w:type="spellStart"/>
      <w:r w:rsidRPr="00810B58">
        <w:rPr>
          <w:b w:val="0"/>
          <w:bCs w:val="0"/>
          <w:color w:val="auto"/>
          <w:sz w:val="23"/>
          <w:szCs w:val="24"/>
        </w:rPr>
        <w:t>Majalengka</w:t>
      </w:r>
      <w:proofErr w:type="spellEnd"/>
    </w:p>
    <w:p w14:paraId="1C9174AA" w14:textId="77777777" w:rsidR="00563D21" w:rsidRPr="00810B58" w:rsidRDefault="00563D21" w:rsidP="00563D21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13355788" w14:textId="77777777" w:rsidR="00563D21" w:rsidRPr="00C10C55" w:rsidRDefault="00563D21" w:rsidP="00563D21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C10C55">
        <w:rPr>
          <w:color w:val="auto"/>
          <w:sz w:val="25"/>
        </w:rPr>
        <w:t>SURAT KETERANGAN</w:t>
      </w:r>
    </w:p>
    <w:p w14:paraId="006BB19C" w14:textId="77777777" w:rsidR="00563D21" w:rsidRPr="00810B58" w:rsidRDefault="00563D21" w:rsidP="00563D21">
      <w:pPr>
        <w:spacing w:before="0"/>
        <w:ind w:lef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  <w:t xml:space="preserve">      </w:t>
      </w:r>
      <w:proofErr w:type="spellStart"/>
      <w:proofErr w:type="gramStart"/>
      <w:r>
        <w:rPr>
          <w:b w:val="0"/>
          <w:bCs w:val="0"/>
          <w:color w:val="auto"/>
          <w:sz w:val="25"/>
        </w:rPr>
        <w:t>Nomor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  <w:proofErr w:type="gramEnd"/>
      <w:r>
        <w:rPr>
          <w:b w:val="0"/>
          <w:bCs w:val="0"/>
          <w:color w:val="auto"/>
          <w:sz w:val="25"/>
        </w:rPr>
        <w:t xml:space="preserve"> </w:t>
      </w:r>
    </w:p>
    <w:p w14:paraId="3E895FCD" w14:textId="77777777" w:rsidR="00563D21" w:rsidRDefault="00563D21" w:rsidP="00563D21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</w:p>
    <w:p w14:paraId="372D02CE" w14:textId="77777777" w:rsidR="00563D21" w:rsidRDefault="00563D21" w:rsidP="00563D21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</w:p>
    <w:p w14:paraId="54D17B24" w14:textId="4A6C188E" w:rsidR="00563D21" w:rsidRDefault="00563D21" w:rsidP="00563D21">
      <w:pPr>
        <w:tabs>
          <w:tab w:val="left" w:pos="1418"/>
          <w:tab w:val="left" w:pos="1701"/>
          <w:tab w:val="left" w:pos="6237"/>
        </w:tabs>
        <w:spacing w:before="0" w:line="360" w:lineRule="auto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Yang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, Pembina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Gudep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 xml:space="preserve"> 13.02</w:t>
      </w:r>
      <w:r w:rsidR="000D009F">
        <w:rPr>
          <w:b w:val="0"/>
          <w:bCs w:val="0"/>
          <w:color w:val="auto"/>
          <w:sz w:val="25"/>
        </w:rPr>
        <w:t>7</w:t>
      </w:r>
      <w:r>
        <w:rPr>
          <w:b w:val="0"/>
          <w:bCs w:val="0"/>
          <w:color w:val="auto"/>
          <w:sz w:val="25"/>
        </w:rPr>
        <w:t xml:space="preserve">    </w:t>
      </w:r>
      <w:proofErr w:type="spellStart"/>
      <w:r>
        <w:rPr>
          <w:b w:val="0"/>
          <w:bCs w:val="0"/>
          <w:color w:val="auto"/>
          <w:sz w:val="25"/>
        </w:rPr>
        <w:t>Pangkalan</w:t>
      </w:r>
      <w:proofErr w:type="spellEnd"/>
      <w:r>
        <w:rPr>
          <w:b w:val="0"/>
          <w:bCs w:val="0"/>
          <w:color w:val="auto"/>
          <w:sz w:val="25"/>
        </w:rPr>
        <w:t xml:space="preserve"> SMP Negeri 1 </w:t>
      </w:r>
      <w:proofErr w:type="spellStart"/>
      <w:r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>:</w:t>
      </w:r>
    </w:p>
    <w:p w14:paraId="036DF9E9" w14:textId="77777777" w:rsidR="00563D21" w:rsidRDefault="00563D21" w:rsidP="00563D21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2D190D5A" w14:textId="77777777" w:rsidR="00563D21" w:rsidRPr="00810B58" w:rsidRDefault="00563D21" w:rsidP="00563D21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Nama 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352207E5" w14:textId="77777777" w:rsidR="00563D21" w:rsidRPr="00810B58" w:rsidRDefault="00563D21" w:rsidP="00563D21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Tempat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Tanggal</w:t>
      </w:r>
      <w:proofErr w:type="spellEnd"/>
      <w:r w:rsidRPr="00810B58">
        <w:rPr>
          <w:b w:val="0"/>
          <w:bCs w:val="0"/>
          <w:color w:val="auto"/>
          <w:sz w:val="25"/>
        </w:rPr>
        <w:t xml:space="preserve"> Lahir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759599A1" w14:textId="77777777" w:rsidR="00563D21" w:rsidRDefault="00563D21" w:rsidP="00563D21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Golongan</w:t>
      </w:r>
      <w:proofErr w:type="spellEnd"/>
      <w:r>
        <w:rPr>
          <w:b w:val="0"/>
          <w:bCs w:val="0"/>
          <w:color w:val="auto"/>
          <w:sz w:val="25"/>
        </w:rPr>
        <w:t>/TKU</w:t>
      </w:r>
      <w:r>
        <w:rPr>
          <w:b w:val="0"/>
          <w:bCs w:val="0"/>
          <w:color w:val="auto"/>
          <w:sz w:val="25"/>
        </w:rPr>
        <w:tab/>
        <w:t xml:space="preserve">: </w:t>
      </w:r>
      <w:r>
        <w:rPr>
          <w:b w:val="0"/>
          <w:bCs w:val="0"/>
          <w:color w:val="auto"/>
          <w:sz w:val="25"/>
        </w:rPr>
        <w:tab/>
      </w:r>
    </w:p>
    <w:p w14:paraId="0733B399" w14:textId="110BC3B8" w:rsidR="00563D21" w:rsidRDefault="00563D21" w:rsidP="00563D21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bersangkutan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senantiasa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aktif</w:t>
      </w:r>
      <w:proofErr w:type="spellEnd"/>
      <w:r>
        <w:rPr>
          <w:b w:val="0"/>
          <w:bCs w:val="0"/>
          <w:color w:val="auto"/>
          <w:sz w:val="25"/>
        </w:rPr>
        <w:t xml:space="preserve"> di </w:t>
      </w:r>
      <w:proofErr w:type="spellStart"/>
      <w:r>
        <w:rPr>
          <w:b w:val="0"/>
          <w:bCs w:val="0"/>
          <w:color w:val="auto"/>
          <w:sz w:val="25"/>
        </w:rPr>
        <w:t>gudep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gramStart"/>
      <w:r>
        <w:rPr>
          <w:b w:val="0"/>
          <w:bCs w:val="0"/>
          <w:color w:val="auto"/>
          <w:sz w:val="25"/>
        </w:rPr>
        <w:t>13.02</w:t>
      </w:r>
      <w:r w:rsidR="00867651">
        <w:rPr>
          <w:b w:val="0"/>
          <w:bCs w:val="0"/>
          <w:color w:val="auto"/>
          <w:sz w:val="25"/>
        </w:rPr>
        <w:t>7</w:t>
      </w:r>
      <w:r>
        <w:rPr>
          <w:b w:val="0"/>
          <w:bCs w:val="0"/>
          <w:color w:val="auto"/>
          <w:sz w:val="25"/>
        </w:rPr>
        <w:t xml:space="preserve">  </w:t>
      </w:r>
      <w:proofErr w:type="spellStart"/>
      <w:r>
        <w:rPr>
          <w:b w:val="0"/>
          <w:bCs w:val="0"/>
          <w:color w:val="auto"/>
          <w:sz w:val="25"/>
        </w:rPr>
        <w:t>Pangkalan</w:t>
      </w:r>
      <w:proofErr w:type="spellEnd"/>
      <w:proofErr w:type="gramEnd"/>
      <w:r>
        <w:rPr>
          <w:b w:val="0"/>
          <w:bCs w:val="0"/>
          <w:color w:val="auto"/>
          <w:sz w:val="25"/>
        </w:rPr>
        <w:t xml:space="preserve"> SMP Negeri 1 </w:t>
      </w:r>
      <w:proofErr w:type="spellStart"/>
      <w:r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memiliki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sikap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bisa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diteladni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prestasi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akademik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tinggi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serta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memiliki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keterampilan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kecakapan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lebih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tinggi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dibandingkan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teman-teman</w:t>
      </w:r>
      <w:proofErr w:type="spellEnd"/>
      <w:r>
        <w:rPr>
          <w:b w:val="0"/>
          <w:bCs w:val="0"/>
          <w:color w:val="auto"/>
          <w:sz w:val="25"/>
        </w:rPr>
        <w:t xml:space="preserve"> di </w:t>
      </w:r>
      <w:proofErr w:type="spellStart"/>
      <w:r>
        <w:rPr>
          <w:b w:val="0"/>
          <w:bCs w:val="0"/>
          <w:color w:val="auto"/>
          <w:sz w:val="25"/>
        </w:rPr>
        <w:t>gugus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depannya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sehingga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layak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dicalonkan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Penggalang</w:t>
      </w:r>
      <w:proofErr w:type="spellEnd"/>
      <w:r>
        <w:rPr>
          <w:b w:val="0"/>
          <w:bCs w:val="0"/>
          <w:color w:val="auto"/>
          <w:sz w:val="25"/>
        </w:rPr>
        <w:t xml:space="preserve"> Garuda</w:t>
      </w:r>
    </w:p>
    <w:p w14:paraId="657D9CAB" w14:textId="77777777" w:rsidR="00563D21" w:rsidRPr="00810B58" w:rsidRDefault="00563D21" w:rsidP="00563D21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kani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sebenar-benarnya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dipergunakan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</w:p>
    <w:p w14:paraId="1EF02CC8" w14:textId="77777777" w:rsidR="00563D21" w:rsidRPr="00810B58" w:rsidRDefault="00563D21" w:rsidP="00563D21">
      <w:pPr>
        <w:tabs>
          <w:tab w:val="left" w:pos="1418"/>
          <w:tab w:val="left" w:pos="1701"/>
          <w:tab w:val="left" w:pos="6237"/>
        </w:tabs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7EF2B444" w14:textId="77777777" w:rsidR="00563D21" w:rsidRPr="00810B58" w:rsidRDefault="00563D21" w:rsidP="00563D21">
      <w:pPr>
        <w:tabs>
          <w:tab w:val="left" w:pos="1418"/>
          <w:tab w:val="left" w:pos="1701"/>
          <w:tab w:val="left" w:pos="6237"/>
        </w:tabs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3FFA9D13" w14:textId="77777777" w:rsidR="00563D21" w:rsidRDefault="00563D21" w:rsidP="00563D21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Mengetahui</w:t>
      </w:r>
      <w:proofErr w:type="spellEnd"/>
      <w:r>
        <w:rPr>
          <w:b w:val="0"/>
          <w:bCs w:val="0"/>
          <w:color w:val="auto"/>
          <w:sz w:val="25"/>
        </w:rPr>
        <w:t>,</w:t>
      </w:r>
      <w:r>
        <w:rPr>
          <w:b w:val="0"/>
          <w:bCs w:val="0"/>
          <w:color w:val="auto"/>
          <w:sz w:val="25"/>
        </w:rPr>
        <w:tab/>
      </w:r>
    </w:p>
    <w:p w14:paraId="0C68ABDC" w14:textId="77777777" w:rsidR="00563D21" w:rsidRPr="00810B58" w:rsidRDefault="00563D21" w:rsidP="00563D21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Ka. MABIGUS SMPN 1 </w:t>
      </w:r>
      <w:proofErr w:type="spellStart"/>
      <w:r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ab/>
        <w:t xml:space="preserve">Pembina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</w:p>
    <w:p w14:paraId="2695D51D" w14:textId="77777777" w:rsidR="00563D21" w:rsidRPr="00810B58" w:rsidRDefault="00563D21" w:rsidP="00563D21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D1D8A3B" w14:textId="77777777" w:rsidR="00563D21" w:rsidRPr="00810B58" w:rsidRDefault="00563D21" w:rsidP="00563D21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514CEB53" w14:textId="77777777" w:rsidR="00563D21" w:rsidRPr="00810B58" w:rsidRDefault="00563D21" w:rsidP="00563D21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EECAC97" w14:textId="77777777" w:rsidR="00563D21" w:rsidRPr="00810B58" w:rsidRDefault="00563D21" w:rsidP="00563D21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28A5E3BD" w14:textId="24EEA5F6" w:rsidR="00563D21" w:rsidRDefault="00563D21" w:rsidP="00563D21">
      <w:pPr>
        <w:tabs>
          <w:tab w:val="center" w:pos="1701"/>
          <w:tab w:val="center" w:pos="6804"/>
        </w:tabs>
        <w:spacing w:before="0"/>
        <w:ind w:left="0"/>
        <w:jc w:val="both"/>
        <w:rPr>
          <w:color w:val="auto"/>
          <w:sz w:val="25"/>
        </w:rPr>
      </w:pPr>
      <w:r>
        <w:rPr>
          <w:color w:val="auto"/>
          <w:sz w:val="25"/>
        </w:rPr>
        <w:t xml:space="preserve">H. MASTURO ADE </w:t>
      </w:r>
      <w:proofErr w:type="spellStart"/>
      <w:r>
        <w:rPr>
          <w:color w:val="auto"/>
          <w:sz w:val="25"/>
        </w:rPr>
        <w:t>S.Pd</w:t>
      </w:r>
      <w:proofErr w:type="spellEnd"/>
      <w:r>
        <w:rPr>
          <w:color w:val="auto"/>
          <w:sz w:val="25"/>
        </w:rPr>
        <w:t>., M.M.</w:t>
      </w:r>
      <w:r>
        <w:rPr>
          <w:color w:val="auto"/>
          <w:sz w:val="25"/>
        </w:rPr>
        <w:tab/>
        <w:t xml:space="preserve">          EKA AMIN HIDAYAT, S.</w:t>
      </w:r>
      <w:r w:rsidR="00BC29CD">
        <w:rPr>
          <w:color w:val="auto"/>
          <w:sz w:val="25"/>
        </w:rPr>
        <w:t>H</w:t>
      </w:r>
      <w:r>
        <w:rPr>
          <w:color w:val="auto"/>
          <w:sz w:val="25"/>
        </w:rPr>
        <w:t>.</w:t>
      </w:r>
    </w:p>
    <w:p w14:paraId="7F1E9D0D" w14:textId="77777777" w:rsidR="00563D21" w:rsidRDefault="00563D21" w:rsidP="00563D21">
      <w:pPr>
        <w:tabs>
          <w:tab w:val="center" w:pos="1701"/>
          <w:tab w:val="center" w:pos="6804"/>
        </w:tabs>
        <w:spacing w:before="0"/>
        <w:ind w:left="0"/>
        <w:jc w:val="both"/>
      </w:pPr>
      <w:r w:rsidRPr="00810B58">
        <w:rPr>
          <w:b w:val="0"/>
          <w:bCs w:val="0"/>
          <w:color w:val="auto"/>
          <w:sz w:val="25"/>
        </w:rPr>
        <w:t>Nip.</w:t>
      </w:r>
      <w:r>
        <w:rPr>
          <w:b w:val="0"/>
          <w:bCs w:val="0"/>
          <w:color w:val="auto"/>
          <w:sz w:val="25"/>
        </w:rPr>
        <w:t xml:space="preserve"> </w:t>
      </w:r>
      <w:r w:rsidRPr="000657F0">
        <w:rPr>
          <w:rFonts w:ascii="Times New Roman" w:hAnsi="Times New Roman" w:cs="Times New Roman"/>
          <w:sz w:val="24"/>
          <w:szCs w:val="24"/>
          <w:lang w:val="id-ID"/>
        </w:rPr>
        <w:t>196509041989031009</w:t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  <w:t xml:space="preserve">         </w:t>
      </w:r>
    </w:p>
    <w:p w14:paraId="2D747240" w14:textId="77777777" w:rsidR="00563D21" w:rsidRDefault="00563D21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4F8C2CEC" w14:textId="77777777" w:rsidR="000D009F" w:rsidRDefault="000D009F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693EA15E" w14:textId="77777777" w:rsidR="000D009F" w:rsidRDefault="000D009F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71DAF371" w14:textId="77777777" w:rsidR="000D009F" w:rsidRDefault="000D009F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3B2B0B1B" w14:textId="77777777" w:rsidR="000D009F" w:rsidRDefault="000D009F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627F4DFE" w14:textId="77777777" w:rsidR="000D009F" w:rsidRDefault="000D009F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53D2F645" w14:textId="77777777" w:rsidR="000D009F" w:rsidRDefault="000D009F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7FDA567B" w14:textId="77777777" w:rsidR="000D009F" w:rsidRDefault="000D009F" w:rsidP="00277007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</w:p>
    <w:p w14:paraId="6B34D94D" w14:textId="77777777" w:rsidR="000D009F" w:rsidRPr="00810B58" w:rsidRDefault="000D009F" w:rsidP="000D009F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25"/>
        </w:rPr>
      </w:pPr>
      <w:r w:rsidRPr="00810B58">
        <w:rPr>
          <w:noProof/>
          <w:color w:val="auto"/>
          <w:lang w:val="en-ID" w:eastAsia="en-ID"/>
        </w:rPr>
        <w:drawing>
          <wp:anchor distT="0" distB="0" distL="114300" distR="114300" simplePos="0" relativeHeight="251711488" behindDoc="1" locked="0" layoutInCell="1" allowOverlap="1" wp14:anchorId="1FC6BECB" wp14:editId="2692443E">
            <wp:simplePos x="0" y="0"/>
            <wp:positionH relativeFrom="column">
              <wp:posOffset>4927260</wp:posOffset>
            </wp:positionH>
            <wp:positionV relativeFrom="paragraph">
              <wp:posOffset>-136215</wp:posOffset>
            </wp:positionV>
            <wp:extent cx="1137684" cy="1137684"/>
            <wp:effectExtent l="0" t="0" r="5715" b="5715"/>
            <wp:wrapNone/>
            <wp:docPr id="1802437754" name="Picture 1802437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9360" cy="113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0B58">
        <w:rPr>
          <w:noProof/>
          <w:color w:val="auto"/>
          <w:lang w:val="en-ID" w:eastAsia="en-ID"/>
        </w:rPr>
        <w:drawing>
          <wp:anchor distT="0" distB="0" distL="114300" distR="114300" simplePos="0" relativeHeight="251710464" behindDoc="1" locked="0" layoutInCell="1" allowOverlap="1" wp14:anchorId="5450D7D6" wp14:editId="3C751A5D">
            <wp:simplePos x="0" y="0"/>
            <wp:positionH relativeFrom="column">
              <wp:posOffset>-365</wp:posOffset>
            </wp:positionH>
            <wp:positionV relativeFrom="paragraph">
              <wp:posOffset>-389350</wp:posOffset>
            </wp:positionV>
            <wp:extent cx="766984" cy="1459149"/>
            <wp:effectExtent l="0" t="0" r="0" b="8255"/>
            <wp:wrapNone/>
            <wp:docPr id="1195742408" name="Picture 1195742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0435" cy="146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B58">
        <w:rPr>
          <w:color w:val="auto"/>
          <w:sz w:val="35"/>
          <w:szCs w:val="36"/>
        </w:rPr>
        <w:t>GERAKAN PRAMUKA</w:t>
      </w:r>
    </w:p>
    <w:p w14:paraId="65814E04" w14:textId="77777777" w:rsidR="000D009F" w:rsidRPr="00810B58" w:rsidRDefault="000D009F" w:rsidP="000D009F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33"/>
          <w:szCs w:val="34"/>
        </w:rPr>
      </w:pPr>
      <w:r w:rsidRPr="00810B58">
        <w:rPr>
          <w:color w:val="auto"/>
          <w:sz w:val="29"/>
          <w:szCs w:val="30"/>
        </w:rPr>
        <w:t xml:space="preserve">GUGUS DEPAN MAJALENGKA </w:t>
      </w:r>
      <w:r>
        <w:rPr>
          <w:color w:val="auto"/>
          <w:sz w:val="29"/>
          <w:szCs w:val="30"/>
        </w:rPr>
        <w:t>13</w:t>
      </w:r>
      <w:r w:rsidRPr="00810B58">
        <w:rPr>
          <w:color w:val="auto"/>
          <w:sz w:val="29"/>
          <w:szCs w:val="30"/>
        </w:rPr>
        <w:t>.0</w:t>
      </w:r>
      <w:r>
        <w:rPr>
          <w:color w:val="auto"/>
          <w:sz w:val="29"/>
          <w:szCs w:val="30"/>
        </w:rPr>
        <w:t>27</w:t>
      </w:r>
      <w:r w:rsidRPr="00810B58">
        <w:rPr>
          <w:color w:val="auto"/>
          <w:sz w:val="29"/>
          <w:szCs w:val="30"/>
        </w:rPr>
        <w:t>-</w:t>
      </w:r>
      <w:r>
        <w:rPr>
          <w:color w:val="auto"/>
          <w:sz w:val="29"/>
          <w:szCs w:val="30"/>
        </w:rPr>
        <w:t>13</w:t>
      </w:r>
      <w:r w:rsidRPr="00810B58">
        <w:rPr>
          <w:color w:val="auto"/>
          <w:sz w:val="29"/>
          <w:szCs w:val="30"/>
        </w:rPr>
        <w:t>.0</w:t>
      </w:r>
      <w:r>
        <w:rPr>
          <w:color w:val="auto"/>
          <w:sz w:val="29"/>
          <w:szCs w:val="30"/>
        </w:rPr>
        <w:t>28</w:t>
      </w:r>
    </w:p>
    <w:p w14:paraId="2C9AD0C9" w14:textId="77777777" w:rsidR="000D009F" w:rsidRPr="00810B58" w:rsidRDefault="000D009F" w:rsidP="000D009F">
      <w:pPr>
        <w:tabs>
          <w:tab w:val="center" w:pos="1701"/>
          <w:tab w:val="center" w:pos="6237"/>
        </w:tabs>
        <w:spacing w:before="0"/>
        <w:ind w:left="0"/>
        <w:jc w:val="center"/>
        <w:rPr>
          <w:color w:val="auto"/>
          <w:sz w:val="35"/>
          <w:szCs w:val="36"/>
        </w:rPr>
      </w:pPr>
      <w:r w:rsidRPr="00810B58">
        <w:rPr>
          <w:color w:val="auto"/>
          <w:sz w:val="35"/>
          <w:szCs w:val="36"/>
        </w:rPr>
        <w:t xml:space="preserve">PANGKALAN SMP NEGERI 1 </w:t>
      </w:r>
      <w:r>
        <w:rPr>
          <w:color w:val="auto"/>
          <w:sz w:val="35"/>
          <w:szCs w:val="36"/>
        </w:rPr>
        <w:t>SINDANG</w:t>
      </w:r>
    </w:p>
    <w:p w14:paraId="4A4886FC" w14:textId="77777777" w:rsidR="000D009F" w:rsidRPr="00810B58" w:rsidRDefault="000D009F" w:rsidP="000D009F">
      <w:pPr>
        <w:pBdr>
          <w:bottom w:val="double" w:sz="6" w:space="1" w:color="auto"/>
        </w:pBdr>
        <w:tabs>
          <w:tab w:val="center" w:pos="1701"/>
          <w:tab w:val="center" w:pos="6237"/>
        </w:tabs>
        <w:spacing w:before="0"/>
        <w:ind w:left="0"/>
        <w:jc w:val="center"/>
        <w:rPr>
          <w:b w:val="0"/>
          <w:bCs w:val="0"/>
          <w:color w:val="auto"/>
          <w:sz w:val="23"/>
          <w:szCs w:val="24"/>
        </w:rPr>
      </w:pPr>
      <w:proofErr w:type="gramStart"/>
      <w:r w:rsidRPr="00810B58">
        <w:rPr>
          <w:b w:val="0"/>
          <w:bCs w:val="0"/>
          <w:color w:val="auto"/>
          <w:sz w:val="23"/>
          <w:szCs w:val="24"/>
        </w:rPr>
        <w:t>Alamat :</w:t>
      </w:r>
      <w:proofErr w:type="gramEnd"/>
      <w:r w:rsidRPr="00810B58">
        <w:rPr>
          <w:b w:val="0"/>
          <w:bCs w:val="0"/>
          <w:color w:val="auto"/>
          <w:sz w:val="23"/>
          <w:szCs w:val="24"/>
        </w:rPr>
        <w:t xml:space="preserve"> Jl. Raya </w:t>
      </w:r>
      <w:proofErr w:type="spellStart"/>
      <w:r>
        <w:rPr>
          <w:b w:val="0"/>
          <w:bCs w:val="0"/>
          <w:color w:val="auto"/>
          <w:sz w:val="23"/>
          <w:szCs w:val="24"/>
        </w:rPr>
        <w:t>Tirtalaksana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r>
        <w:rPr>
          <w:b w:val="0"/>
          <w:bCs w:val="0"/>
          <w:color w:val="auto"/>
          <w:sz w:val="23"/>
          <w:szCs w:val="24"/>
        </w:rPr>
        <w:t xml:space="preserve">Blok </w:t>
      </w:r>
      <w:proofErr w:type="spellStart"/>
      <w:r>
        <w:rPr>
          <w:b w:val="0"/>
          <w:bCs w:val="0"/>
          <w:color w:val="auto"/>
          <w:sz w:val="23"/>
          <w:szCs w:val="24"/>
        </w:rPr>
        <w:t>Minggu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r>
        <w:rPr>
          <w:b w:val="0"/>
          <w:bCs w:val="0"/>
          <w:color w:val="auto"/>
          <w:sz w:val="23"/>
          <w:szCs w:val="24"/>
        </w:rPr>
        <w:t xml:space="preserve">Desa </w:t>
      </w:r>
      <w:proofErr w:type="spellStart"/>
      <w:r>
        <w:rPr>
          <w:b w:val="0"/>
          <w:bCs w:val="0"/>
          <w:color w:val="auto"/>
          <w:sz w:val="23"/>
          <w:szCs w:val="24"/>
        </w:rPr>
        <w:t>Sindang</w:t>
      </w:r>
      <w:proofErr w:type="spellEnd"/>
    </w:p>
    <w:p w14:paraId="5B6F54D3" w14:textId="77777777" w:rsidR="000D009F" w:rsidRPr="00810B58" w:rsidRDefault="000D009F" w:rsidP="000D009F">
      <w:pPr>
        <w:pBdr>
          <w:bottom w:val="double" w:sz="6" w:space="1" w:color="auto"/>
        </w:pBdr>
        <w:tabs>
          <w:tab w:val="center" w:pos="1701"/>
          <w:tab w:val="center" w:pos="6237"/>
        </w:tabs>
        <w:spacing w:before="0"/>
        <w:ind w:left="0"/>
        <w:jc w:val="center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3"/>
          <w:szCs w:val="24"/>
        </w:rPr>
        <w:t>Kabupaten</w:t>
      </w:r>
      <w:proofErr w:type="spellEnd"/>
      <w:r w:rsidRPr="00810B58">
        <w:rPr>
          <w:b w:val="0"/>
          <w:bCs w:val="0"/>
          <w:color w:val="auto"/>
          <w:sz w:val="23"/>
          <w:szCs w:val="24"/>
        </w:rPr>
        <w:t xml:space="preserve"> </w:t>
      </w:r>
      <w:proofErr w:type="spellStart"/>
      <w:r w:rsidRPr="00810B58">
        <w:rPr>
          <w:b w:val="0"/>
          <w:bCs w:val="0"/>
          <w:color w:val="auto"/>
          <w:sz w:val="23"/>
          <w:szCs w:val="24"/>
        </w:rPr>
        <w:t>Majalengka</w:t>
      </w:r>
      <w:proofErr w:type="spellEnd"/>
    </w:p>
    <w:p w14:paraId="59161657" w14:textId="77777777" w:rsidR="000D009F" w:rsidRPr="00810B58" w:rsidRDefault="000D009F" w:rsidP="000D009F">
      <w:pPr>
        <w:tabs>
          <w:tab w:val="center" w:pos="1701"/>
          <w:tab w:val="center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3F63F2D4" w14:textId="77777777" w:rsidR="000D009F" w:rsidRPr="00C10C55" w:rsidRDefault="000D009F" w:rsidP="000D009F">
      <w:pPr>
        <w:tabs>
          <w:tab w:val="left" w:pos="1418"/>
          <w:tab w:val="left" w:pos="1701"/>
          <w:tab w:val="left" w:pos="6237"/>
        </w:tabs>
        <w:spacing w:before="0"/>
        <w:ind w:left="0"/>
        <w:jc w:val="center"/>
        <w:rPr>
          <w:color w:val="auto"/>
          <w:sz w:val="25"/>
        </w:rPr>
      </w:pPr>
      <w:r w:rsidRPr="00C10C55">
        <w:rPr>
          <w:color w:val="auto"/>
          <w:sz w:val="25"/>
        </w:rPr>
        <w:t>SURAT KETERANGAN</w:t>
      </w:r>
    </w:p>
    <w:p w14:paraId="78678614" w14:textId="77777777" w:rsidR="000D009F" w:rsidRPr="00810B58" w:rsidRDefault="000D009F" w:rsidP="000D009F">
      <w:pPr>
        <w:spacing w:before="0"/>
        <w:ind w:left="0"/>
        <w:rPr>
          <w:color w:val="auto"/>
          <w:sz w:val="25"/>
        </w:rPr>
      </w:pP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</w:r>
      <w:r>
        <w:rPr>
          <w:b w:val="0"/>
          <w:bCs w:val="0"/>
          <w:color w:val="auto"/>
          <w:sz w:val="25"/>
        </w:rPr>
        <w:tab/>
        <w:t xml:space="preserve">      </w:t>
      </w:r>
      <w:proofErr w:type="spellStart"/>
      <w:proofErr w:type="gramStart"/>
      <w:r>
        <w:rPr>
          <w:b w:val="0"/>
          <w:bCs w:val="0"/>
          <w:color w:val="auto"/>
          <w:sz w:val="25"/>
        </w:rPr>
        <w:t>Nomor</w:t>
      </w:r>
      <w:proofErr w:type="spellEnd"/>
      <w:r>
        <w:rPr>
          <w:b w:val="0"/>
          <w:bCs w:val="0"/>
          <w:color w:val="auto"/>
          <w:sz w:val="25"/>
        </w:rPr>
        <w:t xml:space="preserve"> :</w:t>
      </w:r>
      <w:proofErr w:type="gramEnd"/>
      <w:r>
        <w:rPr>
          <w:b w:val="0"/>
          <w:bCs w:val="0"/>
          <w:color w:val="auto"/>
          <w:sz w:val="25"/>
        </w:rPr>
        <w:t xml:space="preserve"> </w:t>
      </w:r>
    </w:p>
    <w:p w14:paraId="368FB004" w14:textId="77777777" w:rsidR="000D009F" w:rsidRDefault="000D009F" w:rsidP="000D009F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</w:p>
    <w:p w14:paraId="416061F2" w14:textId="77777777" w:rsidR="000D009F" w:rsidRDefault="000D009F" w:rsidP="000D009F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color w:val="auto"/>
          <w:sz w:val="25"/>
        </w:rPr>
      </w:pPr>
    </w:p>
    <w:p w14:paraId="299A483F" w14:textId="3E5AEBFF" w:rsidR="000D009F" w:rsidRDefault="000D009F" w:rsidP="000D009F">
      <w:pPr>
        <w:tabs>
          <w:tab w:val="left" w:pos="1418"/>
          <w:tab w:val="left" w:pos="1701"/>
          <w:tab w:val="left" w:pos="6237"/>
        </w:tabs>
        <w:spacing w:before="0" w:line="360" w:lineRule="auto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Yang </w:t>
      </w:r>
      <w:proofErr w:type="spellStart"/>
      <w:r>
        <w:rPr>
          <w:b w:val="0"/>
          <w:bCs w:val="0"/>
          <w:color w:val="auto"/>
          <w:sz w:val="25"/>
        </w:rPr>
        <w:t>bertanda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dibawah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, Pembina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Gudep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 xml:space="preserve"> 13.02</w:t>
      </w:r>
      <w:r>
        <w:rPr>
          <w:b w:val="0"/>
          <w:bCs w:val="0"/>
          <w:color w:val="auto"/>
          <w:sz w:val="25"/>
        </w:rPr>
        <w:t>8</w:t>
      </w:r>
      <w:r>
        <w:rPr>
          <w:b w:val="0"/>
          <w:bCs w:val="0"/>
          <w:color w:val="auto"/>
          <w:sz w:val="25"/>
        </w:rPr>
        <w:t xml:space="preserve">    </w:t>
      </w:r>
      <w:proofErr w:type="spellStart"/>
      <w:r>
        <w:rPr>
          <w:b w:val="0"/>
          <w:bCs w:val="0"/>
          <w:color w:val="auto"/>
          <w:sz w:val="25"/>
        </w:rPr>
        <w:t>Pangkalan</w:t>
      </w:r>
      <w:proofErr w:type="spellEnd"/>
      <w:r>
        <w:rPr>
          <w:b w:val="0"/>
          <w:bCs w:val="0"/>
          <w:color w:val="auto"/>
          <w:sz w:val="25"/>
        </w:rPr>
        <w:t xml:space="preserve"> SMP Negeri 1 </w:t>
      </w:r>
      <w:proofErr w:type="spellStart"/>
      <w:r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menerangkan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bahwa</w:t>
      </w:r>
      <w:proofErr w:type="spellEnd"/>
      <w:r>
        <w:rPr>
          <w:b w:val="0"/>
          <w:bCs w:val="0"/>
          <w:color w:val="auto"/>
          <w:sz w:val="25"/>
        </w:rPr>
        <w:t>:</w:t>
      </w:r>
    </w:p>
    <w:p w14:paraId="1ED26FBB" w14:textId="77777777" w:rsidR="000D009F" w:rsidRDefault="000D009F" w:rsidP="000D009F">
      <w:pPr>
        <w:tabs>
          <w:tab w:val="left" w:pos="1418"/>
          <w:tab w:val="left" w:pos="1701"/>
          <w:tab w:val="left" w:pos="6237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0A15206B" w14:textId="77777777" w:rsidR="000D009F" w:rsidRPr="00810B58" w:rsidRDefault="000D009F" w:rsidP="000D009F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 w:rsidRPr="00810B58">
        <w:rPr>
          <w:b w:val="0"/>
          <w:bCs w:val="0"/>
          <w:color w:val="auto"/>
          <w:sz w:val="25"/>
        </w:rPr>
        <w:t xml:space="preserve">Nama 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67896749" w14:textId="77777777" w:rsidR="000D009F" w:rsidRPr="00810B58" w:rsidRDefault="000D009F" w:rsidP="000D009F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 w:rsidRPr="00810B58">
        <w:rPr>
          <w:b w:val="0"/>
          <w:bCs w:val="0"/>
          <w:color w:val="auto"/>
          <w:sz w:val="25"/>
        </w:rPr>
        <w:t>Tempat</w:t>
      </w:r>
      <w:proofErr w:type="spellEnd"/>
      <w:r w:rsidRPr="00810B58">
        <w:rPr>
          <w:b w:val="0"/>
          <w:bCs w:val="0"/>
          <w:color w:val="auto"/>
          <w:sz w:val="25"/>
        </w:rPr>
        <w:t xml:space="preserve"> </w:t>
      </w:r>
      <w:proofErr w:type="spellStart"/>
      <w:r w:rsidRPr="00810B58">
        <w:rPr>
          <w:b w:val="0"/>
          <w:bCs w:val="0"/>
          <w:color w:val="auto"/>
          <w:sz w:val="25"/>
        </w:rPr>
        <w:t>Tanggal</w:t>
      </w:r>
      <w:proofErr w:type="spellEnd"/>
      <w:r w:rsidRPr="00810B58">
        <w:rPr>
          <w:b w:val="0"/>
          <w:bCs w:val="0"/>
          <w:color w:val="auto"/>
          <w:sz w:val="25"/>
        </w:rPr>
        <w:t xml:space="preserve"> Lahir</w:t>
      </w:r>
      <w:r w:rsidRPr="00810B58">
        <w:rPr>
          <w:b w:val="0"/>
          <w:bCs w:val="0"/>
          <w:color w:val="auto"/>
          <w:sz w:val="25"/>
        </w:rPr>
        <w:tab/>
        <w:t>:</w:t>
      </w:r>
      <w:r w:rsidRPr="00810B58">
        <w:rPr>
          <w:b w:val="0"/>
          <w:bCs w:val="0"/>
          <w:color w:val="auto"/>
          <w:sz w:val="25"/>
        </w:rPr>
        <w:tab/>
      </w:r>
    </w:p>
    <w:p w14:paraId="1D4C4120" w14:textId="77777777" w:rsidR="000D009F" w:rsidRDefault="000D009F" w:rsidP="000D009F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Golongan</w:t>
      </w:r>
      <w:proofErr w:type="spellEnd"/>
      <w:r>
        <w:rPr>
          <w:b w:val="0"/>
          <w:bCs w:val="0"/>
          <w:color w:val="auto"/>
          <w:sz w:val="25"/>
        </w:rPr>
        <w:t>/TKU</w:t>
      </w:r>
      <w:r>
        <w:rPr>
          <w:b w:val="0"/>
          <w:bCs w:val="0"/>
          <w:color w:val="auto"/>
          <w:sz w:val="25"/>
        </w:rPr>
        <w:tab/>
        <w:t xml:space="preserve">: </w:t>
      </w:r>
      <w:r>
        <w:rPr>
          <w:b w:val="0"/>
          <w:bCs w:val="0"/>
          <w:color w:val="auto"/>
          <w:sz w:val="25"/>
        </w:rPr>
        <w:tab/>
      </w:r>
    </w:p>
    <w:p w14:paraId="116B27CB" w14:textId="77777777" w:rsidR="000D009F" w:rsidRDefault="000D009F" w:rsidP="000D009F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bersangkutan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senantiasa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aktif</w:t>
      </w:r>
      <w:proofErr w:type="spellEnd"/>
      <w:r>
        <w:rPr>
          <w:b w:val="0"/>
          <w:bCs w:val="0"/>
          <w:color w:val="auto"/>
          <w:sz w:val="25"/>
        </w:rPr>
        <w:t xml:space="preserve"> di </w:t>
      </w:r>
      <w:proofErr w:type="spellStart"/>
      <w:r>
        <w:rPr>
          <w:b w:val="0"/>
          <w:bCs w:val="0"/>
          <w:color w:val="auto"/>
          <w:sz w:val="25"/>
        </w:rPr>
        <w:t>gudep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Majalengka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gramStart"/>
      <w:r>
        <w:rPr>
          <w:b w:val="0"/>
          <w:bCs w:val="0"/>
          <w:color w:val="auto"/>
          <w:sz w:val="25"/>
        </w:rPr>
        <w:t xml:space="preserve">13.027  </w:t>
      </w:r>
      <w:proofErr w:type="spellStart"/>
      <w:r>
        <w:rPr>
          <w:b w:val="0"/>
          <w:bCs w:val="0"/>
          <w:color w:val="auto"/>
          <w:sz w:val="25"/>
        </w:rPr>
        <w:t>Pangkalan</w:t>
      </w:r>
      <w:proofErr w:type="spellEnd"/>
      <w:proofErr w:type="gramEnd"/>
      <w:r>
        <w:rPr>
          <w:b w:val="0"/>
          <w:bCs w:val="0"/>
          <w:color w:val="auto"/>
          <w:sz w:val="25"/>
        </w:rPr>
        <w:t xml:space="preserve"> SMP Negeri 1 </w:t>
      </w:r>
      <w:proofErr w:type="spellStart"/>
      <w:r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 xml:space="preserve">, </w:t>
      </w:r>
      <w:proofErr w:type="spellStart"/>
      <w:r>
        <w:rPr>
          <w:b w:val="0"/>
          <w:bCs w:val="0"/>
          <w:color w:val="auto"/>
          <w:sz w:val="25"/>
        </w:rPr>
        <w:t>memiliki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sikap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bisa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diteladni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prestasi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akademik</w:t>
      </w:r>
      <w:proofErr w:type="spellEnd"/>
      <w:r>
        <w:rPr>
          <w:b w:val="0"/>
          <w:bCs w:val="0"/>
          <w:color w:val="auto"/>
          <w:sz w:val="25"/>
        </w:rPr>
        <w:t xml:space="preserve"> yang </w:t>
      </w:r>
      <w:proofErr w:type="spellStart"/>
      <w:r>
        <w:rPr>
          <w:b w:val="0"/>
          <w:bCs w:val="0"/>
          <w:color w:val="auto"/>
          <w:sz w:val="25"/>
        </w:rPr>
        <w:t>tinggi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serta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memiliki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keterampilan</w:t>
      </w:r>
      <w:proofErr w:type="spellEnd"/>
      <w:r>
        <w:rPr>
          <w:b w:val="0"/>
          <w:bCs w:val="0"/>
          <w:color w:val="auto"/>
          <w:sz w:val="25"/>
        </w:rPr>
        <w:t xml:space="preserve"> dan </w:t>
      </w:r>
      <w:proofErr w:type="spellStart"/>
      <w:r>
        <w:rPr>
          <w:b w:val="0"/>
          <w:bCs w:val="0"/>
          <w:color w:val="auto"/>
          <w:sz w:val="25"/>
        </w:rPr>
        <w:t>kecakapan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lebih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tinggi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dibandingkan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teman-teman</w:t>
      </w:r>
      <w:proofErr w:type="spellEnd"/>
      <w:r>
        <w:rPr>
          <w:b w:val="0"/>
          <w:bCs w:val="0"/>
          <w:color w:val="auto"/>
          <w:sz w:val="25"/>
        </w:rPr>
        <w:t xml:space="preserve"> di </w:t>
      </w:r>
      <w:proofErr w:type="spellStart"/>
      <w:r>
        <w:rPr>
          <w:b w:val="0"/>
          <w:bCs w:val="0"/>
          <w:color w:val="auto"/>
          <w:sz w:val="25"/>
        </w:rPr>
        <w:t>gugus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depannya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sehingga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layak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dicalonkan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Penggalang</w:t>
      </w:r>
      <w:proofErr w:type="spellEnd"/>
      <w:r>
        <w:rPr>
          <w:b w:val="0"/>
          <w:bCs w:val="0"/>
          <w:color w:val="auto"/>
          <w:sz w:val="25"/>
        </w:rPr>
        <w:t xml:space="preserve"> Garuda</w:t>
      </w:r>
    </w:p>
    <w:p w14:paraId="56E24EF1" w14:textId="77777777" w:rsidR="000D009F" w:rsidRPr="00810B58" w:rsidRDefault="000D009F" w:rsidP="000D009F">
      <w:pPr>
        <w:tabs>
          <w:tab w:val="left" w:pos="567"/>
          <w:tab w:val="left" w:pos="2694"/>
          <w:tab w:val="left" w:pos="2977"/>
          <w:tab w:val="left" w:pos="5529"/>
        </w:tabs>
        <w:spacing w:before="0" w:line="360" w:lineRule="auto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Demikian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Keterangan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ini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kani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buat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dengan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sebenar-benarnya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untuk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dipergunakan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sebagaiman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  <w:proofErr w:type="spellStart"/>
      <w:r>
        <w:rPr>
          <w:b w:val="0"/>
          <w:bCs w:val="0"/>
          <w:color w:val="auto"/>
          <w:sz w:val="25"/>
        </w:rPr>
        <w:t>mestinya</w:t>
      </w:r>
      <w:proofErr w:type="spellEnd"/>
    </w:p>
    <w:p w14:paraId="42FB563B" w14:textId="77777777" w:rsidR="000D009F" w:rsidRPr="00810B58" w:rsidRDefault="000D009F" w:rsidP="000D009F">
      <w:pPr>
        <w:tabs>
          <w:tab w:val="left" w:pos="1418"/>
          <w:tab w:val="left" w:pos="1701"/>
          <w:tab w:val="left" w:pos="6237"/>
        </w:tabs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3F27F7BD" w14:textId="77777777" w:rsidR="000D009F" w:rsidRPr="00810B58" w:rsidRDefault="000D009F" w:rsidP="000D009F">
      <w:pPr>
        <w:tabs>
          <w:tab w:val="left" w:pos="1418"/>
          <w:tab w:val="left" w:pos="1701"/>
          <w:tab w:val="left" w:pos="6237"/>
        </w:tabs>
        <w:spacing w:before="0"/>
        <w:ind w:left="0" w:firstLine="567"/>
        <w:jc w:val="both"/>
        <w:rPr>
          <w:b w:val="0"/>
          <w:bCs w:val="0"/>
          <w:color w:val="auto"/>
          <w:sz w:val="25"/>
        </w:rPr>
      </w:pPr>
    </w:p>
    <w:p w14:paraId="7B57F37C" w14:textId="77777777" w:rsidR="000D009F" w:rsidRDefault="000D009F" w:rsidP="000D009F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proofErr w:type="spellStart"/>
      <w:r>
        <w:rPr>
          <w:b w:val="0"/>
          <w:bCs w:val="0"/>
          <w:color w:val="auto"/>
          <w:sz w:val="25"/>
        </w:rPr>
        <w:t>Mengetahui</w:t>
      </w:r>
      <w:proofErr w:type="spellEnd"/>
      <w:r>
        <w:rPr>
          <w:b w:val="0"/>
          <w:bCs w:val="0"/>
          <w:color w:val="auto"/>
          <w:sz w:val="25"/>
        </w:rPr>
        <w:t>,</w:t>
      </w:r>
      <w:r>
        <w:rPr>
          <w:b w:val="0"/>
          <w:bCs w:val="0"/>
          <w:color w:val="auto"/>
          <w:sz w:val="25"/>
        </w:rPr>
        <w:tab/>
      </w:r>
    </w:p>
    <w:p w14:paraId="7824D67A" w14:textId="77777777" w:rsidR="000D009F" w:rsidRPr="00810B58" w:rsidRDefault="000D009F" w:rsidP="000D009F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  <w:r>
        <w:rPr>
          <w:b w:val="0"/>
          <w:bCs w:val="0"/>
          <w:color w:val="auto"/>
          <w:sz w:val="25"/>
        </w:rPr>
        <w:t xml:space="preserve">Ka. MABIGUS SMPN 1 </w:t>
      </w:r>
      <w:proofErr w:type="spellStart"/>
      <w:r>
        <w:rPr>
          <w:b w:val="0"/>
          <w:bCs w:val="0"/>
          <w:color w:val="auto"/>
          <w:sz w:val="25"/>
        </w:rPr>
        <w:t>Sindang</w:t>
      </w:r>
      <w:proofErr w:type="spellEnd"/>
      <w:r>
        <w:rPr>
          <w:b w:val="0"/>
          <w:bCs w:val="0"/>
          <w:color w:val="auto"/>
          <w:sz w:val="25"/>
        </w:rPr>
        <w:tab/>
        <w:t xml:space="preserve">Pembina </w:t>
      </w:r>
      <w:proofErr w:type="spellStart"/>
      <w:r>
        <w:rPr>
          <w:b w:val="0"/>
          <w:bCs w:val="0"/>
          <w:color w:val="auto"/>
          <w:sz w:val="25"/>
        </w:rPr>
        <w:t>Pramuka</w:t>
      </w:r>
      <w:proofErr w:type="spellEnd"/>
      <w:r>
        <w:rPr>
          <w:b w:val="0"/>
          <w:bCs w:val="0"/>
          <w:color w:val="auto"/>
          <w:sz w:val="25"/>
        </w:rPr>
        <w:t xml:space="preserve"> </w:t>
      </w:r>
    </w:p>
    <w:p w14:paraId="3844FF08" w14:textId="77777777" w:rsidR="000D009F" w:rsidRPr="00810B58" w:rsidRDefault="000D009F" w:rsidP="000D009F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49F8A15C" w14:textId="77777777" w:rsidR="000D009F" w:rsidRPr="00810B58" w:rsidRDefault="000D009F" w:rsidP="000D009F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62531CE3" w14:textId="77777777" w:rsidR="000D009F" w:rsidRPr="00810B58" w:rsidRDefault="000D009F" w:rsidP="000D009F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298821D5" w14:textId="77777777" w:rsidR="000D009F" w:rsidRPr="00810B58" w:rsidRDefault="000D009F" w:rsidP="000D009F">
      <w:pPr>
        <w:tabs>
          <w:tab w:val="center" w:pos="1701"/>
          <w:tab w:val="center" w:pos="6804"/>
        </w:tabs>
        <w:spacing w:before="0"/>
        <w:ind w:left="0"/>
        <w:jc w:val="both"/>
        <w:rPr>
          <w:b w:val="0"/>
          <w:bCs w:val="0"/>
          <w:color w:val="auto"/>
          <w:sz w:val="25"/>
        </w:rPr>
      </w:pPr>
    </w:p>
    <w:p w14:paraId="6686BB66" w14:textId="12A3DCE8" w:rsidR="000D009F" w:rsidRDefault="000D009F" w:rsidP="000D009F">
      <w:pPr>
        <w:tabs>
          <w:tab w:val="center" w:pos="1701"/>
          <w:tab w:val="center" w:pos="6804"/>
        </w:tabs>
        <w:spacing w:before="0"/>
        <w:ind w:left="0"/>
        <w:jc w:val="both"/>
        <w:rPr>
          <w:color w:val="auto"/>
          <w:sz w:val="25"/>
        </w:rPr>
      </w:pPr>
      <w:r>
        <w:rPr>
          <w:color w:val="auto"/>
          <w:sz w:val="25"/>
        </w:rPr>
        <w:t xml:space="preserve">H. MASTURO ADE </w:t>
      </w:r>
      <w:proofErr w:type="spellStart"/>
      <w:r>
        <w:rPr>
          <w:color w:val="auto"/>
          <w:sz w:val="25"/>
        </w:rPr>
        <w:t>S.Pd</w:t>
      </w:r>
      <w:proofErr w:type="spellEnd"/>
      <w:r>
        <w:rPr>
          <w:color w:val="auto"/>
          <w:sz w:val="25"/>
        </w:rPr>
        <w:t>., M.M.</w:t>
      </w:r>
      <w:r>
        <w:rPr>
          <w:color w:val="auto"/>
          <w:sz w:val="25"/>
        </w:rPr>
        <w:tab/>
        <w:t xml:space="preserve">          </w:t>
      </w:r>
      <w:r>
        <w:rPr>
          <w:color w:val="auto"/>
          <w:sz w:val="25"/>
        </w:rPr>
        <w:t xml:space="preserve">Santi </w:t>
      </w:r>
      <w:proofErr w:type="spellStart"/>
      <w:r>
        <w:rPr>
          <w:color w:val="auto"/>
          <w:sz w:val="25"/>
        </w:rPr>
        <w:t>Rosmalasari</w:t>
      </w:r>
      <w:proofErr w:type="spellEnd"/>
      <w:r>
        <w:rPr>
          <w:color w:val="auto"/>
          <w:sz w:val="25"/>
        </w:rPr>
        <w:t xml:space="preserve">, </w:t>
      </w:r>
      <w:proofErr w:type="spellStart"/>
      <w:r>
        <w:rPr>
          <w:color w:val="auto"/>
          <w:sz w:val="25"/>
        </w:rPr>
        <w:t>S.</w:t>
      </w:r>
      <w:r>
        <w:rPr>
          <w:color w:val="auto"/>
          <w:sz w:val="25"/>
        </w:rPr>
        <w:t>Pd</w:t>
      </w:r>
      <w:proofErr w:type="spellEnd"/>
      <w:r>
        <w:rPr>
          <w:color w:val="auto"/>
          <w:sz w:val="25"/>
        </w:rPr>
        <w:t>.</w:t>
      </w:r>
    </w:p>
    <w:p w14:paraId="5EBF47DD" w14:textId="59D01BC8" w:rsidR="000D009F" w:rsidRPr="00277007" w:rsidRDefault="000D009F" w:rsidP="000D009F">
      <w:pPr>
        <w:spacing w:before="0" w:after="200" w:line="276" w:lineRule="auto"/>
        <w:ind w:left="0" w:right="0"/>
        <w:jc w:val="both"/>
        <w:rPr>
          <w:color w:val="auto"/>
          <w:sz w:val="25"/>
          <w:u w:val="single"/>
        </w:rPr>
      </w:pPr>
      <w:r w:rsidRPr="00810B58">
        <w:rPr>
          <w:b w:val="0"/>
          <w:bCs w:val="0"/>
          <w:color w:val="auto"/>
          <w:sz w:val="25"/>
        </w:rPr>
        <w:t>Nip.</w:t>
      </w:r>
      <w:r>
        <w:rPr>
          <w:b w:val="0"/>
          <w:bCs w:val="0"/>
          <w:color w:val="auto"/>
          <w:sz w:val="25"/>
        </w:rPr>
        <w:t xml:space="preserve"> </w:t>
      </w:r>
      <w:r w:rsidRPr="000657F0">
        <w:rPr>
          <w:rFonts w:ascii="Times New Roman" w:hAnsi="Times New Roman" w:cs="Times New Roman"/>
          <w:sz w:val="24"/>
          <w:szCs w:val="24"/>
          <w:lang w:val="id-ID"/>
        </w:rPr>
        <w:t>196509041989031009</w:t>
      </w:r>
    </w:p>
    <w:sectPr w:rsidR="000D009F" w:rsidRPr="00277007" w:rsidSect="003A65E9">
      <w:pgSz w:w="11907" w:h="18722" w:code="10001"/>
      <w:pgMar w:top="1134" w:right="1134" w:bottom="113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D53A5" w14:textId="77777777" w:rsidR="0078730B" w:rsidRDefault="0078730B">
      <w:pPr>
        <w:spacing w:before="0"/>
      </w:pPr>
      <w:r>
        <w:separator/>
      </w:r>
    </w:p>
  </w:endnote>
  <w:endnote w:type="continuationSeparator" w:id="0">
    <w:p w14:paraId="0E367D7F" w14:textId="77777777" w:rsidR="0078730B" w:rsidRDefault="0078730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BB3B" w14:textId="77777777" w:rsidR="007707CF" w:rsidRDefault="00770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A7" w14:textId="77777777" w:rsidR="007707CF" w:rsidRDefault="00770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49C9" w14:textId="77777777" w:rsidR="007707CF" w:rsidRDefault="00770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8759" w14:textId="77777777" w:rsidR="0078730B" w:rsidRDefault="0078730B">
      <w:pPr>
        <w:spacing w:before="0"/>
      </w:pPr>
      <w:r>
        <w:separator/>
      </w:r>
    </w:p>
  </w:footnote>
  <w:footnote w:type="continuationSeparator" w:id="0">
    <w:p w14:paraId="76A24B9C" w14:textId="77777777" w:rsidR="0078730B" w:rsidRDefault="0078730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AB87B" w14:textId="27C08E1C" w:rsidR="007707CF" w:rsidRDefault="00000000">
    <w:pPr>
      <w:pStyle w:val="Header"/>
    </w:pPr>
    <w:r>
      <w:rPr>
        <w:noProof/>
      </w:rPr>
      <w:pict w14:anchorId="21188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32594" o:spid="_x0000_s1026" type="#_x0000_t75" style="position:absolute;left:0;text-align:left;margin-left:0;margin-top:0;width:594.95pt;height:823.75pt;z-index:-251657216;mso-position-horizontal:center;mso-position-horizontal-relative:margin;mso-position-vertical:center;mso-position-vertical-relative:margin" o:allowincell="f">
          <v:imagedata r:id="rId1" o:title="kisspng-scouting-gerakan-pramuka-indonesia-world-organizat-5bff43464d067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8C78" w14:textId="4582A780" w:rsidR="007707CF" w:rsidRDefault="00000000">
    <w:pPr>
      <w:pStyle w:val="Header"/>
    </w:pPr>
    <w:r>
      <w:rPr>
        <w:noProof/>
      </w:rPr>
      <w:pict w14:anchorId="4060AC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32595" o:spid="_x0000_s1027" type="#_x0000_t75" style="position:absolute;left:0;text-align:left;margin-left:0;margin-top:0;width:594.95pt;height:823.75pt;z-index:-251656192;mso-position-horizontal:center;mso-position-horizontal-relative:margin;mso-position-vertical:center;mso-position-vertical-relative:margin" o:allowincell="f">
          <v:imagedata r:id="rId1" o:title="kisspng-scouting-gerakan-pramuka-indonesia-world-organizat-5bff43464d0671" gain="19661f" blacklevel="22938f"/>
          <w10:wrap anchorx="margin" anchory="margin"/>
        </v:shape>
      </w:pict>
    </w:r>
  </w:p>
  <w:p w14:paraId="75A7E51C" w14:textId="40FF7491" w:rsidR="007707CF" w:rsidRDefault="007707CF" w:rsidP="004008C9">
    <w:pPr>
      <w:pStyle w:val="Header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F304" w14:textId="4F8F7B76" w:rsidR="007707CF" w:rsidRDefault="00000000">
    <w:pPr>
      <w:pStyle w:val="Header"/>
    </w:pPr>
    <w:r>
      <w:rPr>
        <w:noProof/>
      </w:rPr>
      <w:pict w14:anchorId="4E8036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32593" o:spid="_x0000_s1025" type="#_x0000_t75" style="position:absolute;left:0;text-align:left;margin-left:0;margin-top:0;width:594.95pt;height:823.75pt;z-index:-251658240;mso-position-horizontal:center;mso-position-horizontal-relative:margin;mso-position-vertical:center;mso-position-vertical-relative:margin" o:allowincell="f">
          <v:imagedata r:id="rId1" o:title="kisspng-scouting-gerakan-pramuka-indonesia-world-organizat-5bff43464d067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1C2"/>
    <w:multiLevelType w:val="hybridMultilevel"/>
    <w:tmpl w:val="F792541E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23912FCD"/>
    <w:multiLevelType w:val="hybridMultilevel"/>
    <w:tmpl w:val="F792541E"/>
    <w:lvl w:ilvl="0" w:tplc="7228014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14" w:hanging="360"/>
      </w:pPr>
    </w:lvl>
    <w:lvl w:ilvl="2" w:tplc="3809001B" w:tentative="1">
      <w:start w:val="1"/>
      <w:numFmt w:val="lowerRoman"/>
      <w:lvlText w:val="%3."/>
      <w:lvlJc w:val="right"/>
      <w:pPr>
        <w:ind w:left="1734" w:hanging="180"/>
      </w:pPr>
    </w:lvl>
    <w:lvl w:ilvl="3" w:tplc="3809000F" w:tentative="1">
      <w:start w:val="1"/>
      <w:numFmt w:val="decimal"/>
      <w:lvlText w:val="%4."/>
      <w:lvlJc w:val="left"/>
      <w:pPr>
        <w:ind w:left="2454" w:hanging="360"/>
      </w:pPr>
    </w:lvl>
    <w:lvl w:ilvl="4" w:tplc="38090019" w:tentative="1">
      <w:start w:val="1"/>
      <w:numFmt w:val="lowerLetter"/>
      <w:lvlText w:val="%5."/>
      <w:lvlJc w:val="left"/>
      <w:pPr>
        <w:ind w:left="3174" w:hanging="360"/>
      </w:pPr>
    </w:lvl>
    <w:lvl w:ilvl="5" w:tplc="3809001B" w:tentative="1">
      <w:start w:val="1"/>
      <w:numFmt w:val="lowerRoman"/>
      <w:lvlText w:val="%6."/>
      <w:lvlJc w:val="right"/>
      <w:pPr>
        <w:ind w:left="3894" w:hanging="180"/>
      </w:pPr>
    </w:lvl>
    <w:lvl w:ilvl="6" w:tplc="3809000F" w:tentative="1">
      <w:start w:val="1"/>
      <w:numFmt w:val="decimal"/>
      <w:lvlText w:val="%7."/>
      <w:lvlJc w:val="left"/>
      <w:pPr>
        <w:ind w:left="4614" w:hanging="360"/>
      </w:pPr>
    </w:lvl>
    <w:lvl w:ilvl="7" w:tplc="38090019" w:tentative="1">
      <w:start w:val="1"/>
      <w:numFmt w:val="lowerLetter"/>
      <w:lvlText w:val="%8."/>
      <w:lvlJc w:val="left"/>
      <w:pPr>
        <w:ind w:left="5334" w:hanging="360"/>
      </w:pPr>
    </w:lvl>
    <w:lvl w:ilvl="8" w:tplc="3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535816B6"/>
    <w:multiLevelType w:val="hybridMultilevel"/>
    <w:tmpl w:val="D75C5FA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386A3D"/>
    <w:multiLevelType w:val="hybridMultilevel"/>
    <w:tmpl w:val="71B6C462"/>
    <w:lvl w:ilvl="0" w:tplc="72280140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9150B38"/>
    <w:multiLevelType w:val="hybridMultilevel"/>
    <w:tmpl w:val="42F8915C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A7A1E48"/>
    <w:multiLevelType w:val="hybridMultilevel"/>
    <w:tmpl w:val="E26C0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C2F38"/>
    <w:multiLevelType w:val="hybridMultilevel"/>
    <w:tmpl w:val="4522BB02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DC7170"/>
    <w:multiLevelType w:val="hybridMultilevel"/>
    <w:tmpl w:val="71B6C462"/>
    <w:lvl w:ilvl="0" w:tplc="FFFFFFFF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31511801">
    <w:abstractNumId w:val="4"/>
  </w:num>
  <w:num w:numId="2" w16cid:durableId="1605260116">
    <w:abstractNumId w:val="3"/>
  </w:num>
  <w:num w:numId="3" w16cid:durableId="909273874">
    <w:abstractNumId w:val="7"/>
  </w:num>
  <w:num w:numId="4" w16cid:durableId="1898979358">
    <w:abstractNumId w:val="5"/>
  </w:num>
  <w:num w:numId="5" w16cid:durableId="981692947">
    <w:abstractNumId w:val="2"/>
  </w:num>
  <w:num w:numId="6" w16cid:durableId="1047297292">
    <w:abstractNumId w:val="6"/>
  </w:num>
  <w:num w:numId="7" w16cid:durableId="1545603722">
    <w:abstractNumId w:val="1"/>
  </w:num>
  <w:num w:numId="8" w16cid:durableId="30751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4E"/>
    <w:rsid w:val="0001416A"/>
    <w:rsid w:val="00015A37"/>
    <w:rsid w:val="000165C3"/>
    <w:rsid w:val="00022F1A"/>
    <w:rsid w:val="00024B92"/>
    <w:rsid w:val="0003383B"/>
    <w:rsid w:val="00060109"/>
    <w:rsid w:val="000657F0"/>
    <w:rsid w:val="000664EE"/>
    <w:rsid w:val="00096262"/>
    <w:rsid w:val="000C286B"/>
    <w:rsid w:val="000C559A"/>
    <w:rsid w:val="000D009F"/>
    <w:rsid w:val="000D2068"/>
    <w:rsid w:val="000F2EB1"/>
    <w:rsid w:val="000F3A52"/>
    <w:rsid w:val="000F6A3E"/>
    <w:rsid w:val="001033CC"/>
    <w:rsid w:val="00110B59"/>
    <w:rsid w:val="0012686D"/>
    <w:rsid w:val="0014633A"/>
    <w:rsid w:val="00157E43"/>
    <w:rsid w:val="00173A3F"/>
    <w:rsid w:val="0017536E"/>
    <w:rsid w:val="00181B25"/>
    <w:rsid w:val="00182C5B"/>
    <w:rsid w:val="00190347"/>
    <w:rsid w:val="001904D7"/>
    <w:rsid w:val="00195BBE"/>
    <w:rsid w:val="001A5718"/>
    <w:rsid w:val="001D54D5"/>
    <w:rsid w:val="001D6E60"/>
    <w:rsid w:val="001E4F76"/>
    <w:rsid w:val="001F4104"/>
    <w:rsid w:val="0020169B"/>
    <w:rsid w:val="00206E4B"/>
    <w:rsid w:val="00225527"/>
    <w:rsid w:val="00243448"/>
    <w:rsid w:val="00243A98"/>
    <w:rsid w:val="00252658"/>
    <w:rsid w:val="00277007"/>
    <w:rsid w:val="00281905"/>
    <w:rsid w:val="0029508B"/>
    <w:rsid w:val="00296388"/>
    <w:rsid w:val="0029671D"/>
    <w:rsid w:val="00296B67"/>
    <w:rsid w:val="002A49A0"/>
    <w:rsid w:val="002C22DF"/>
    <w:rsid w:val="002D1DAA"/>
    <w:rsid w:val="002D3176"/>
    <w:rsid w:val="002D399A"/>
    <w:rsid w:val="002D5415"/>
    <w:rsid w:val="003173D3"/>
    <w:rsid w:val="003317F0"/>
    <w:rsid w:val="003318EE"/>
    <w:rsid w:val="00337DA1"/>
    <w:rsid w:val="00351698"/>
    <w:rsid w:val="0039042A"/>
    <w:rsid w:val="003A65E9"/>
    <w:rsid w:val="003A7858"/>
    <w:rsid w:val="003B2720"/>
    <w:rsid w:val="003B6DFF"/>
    <w:rsid w:val="003C21F1"/>
    <w:rsid w:val="003E3F53"/>
    <w:rsid w:val="003E5C2B"/>
    <w:rsid w:val="003E6DF0"/>
    <w:rsid w:val="003E75B5"/>
    <w:rsid w:val="004008C9"/>
    <w:rsid w:val="00402B94"/>
    <w:rsid w:val="004106AD"/>
    <w:rsid w:val="0042642A"/>
    <w:rsid w:val="00427018"/>
    <w:rsid w:val="0043594F"/>
    <w:rsid w:val="004548EC"/>
    <w:rsid w:val="004650EC"/>
    <w:rsid w:val="00467D20"/>
    <w:rsid w:val="00480F66"/>
    <w:rsid w:val="00496650"/>
    <w:rsid w:val="004D1D8F"/>
    <w:rsid w:val="004E60E7"/>
    <w:rsid w:val="004F7C0F"/>
    <w:rsid w:val="00510EFB"/>
    <w:rsid w:val="00511E9A"/>
    <w:rsid w:val="005310E4"/>
    <w:rsid w:val="005325F0"/>
    <w:rsid w:val="005466E9"/>
    <w:rsid w:val="00563D21"/>
    <w:rsid w:val="00573B0C"/>
    <w:rsid w:val="00582666"/>
    <w:rsid w:val="005941DF"/>
    <w:rsid w:val="005961EF"/>
    <w:rsid w:val="0059762A"/>
    <w:rsid w:val="00597B51"/>
    <w:rsid w:val="005A0CC1"/>
    <w:rsid w:val="005A3B15"/>
    <w:rsid w:val="005B294A"/>
    <w:rsid w:val="005B5A06"/>
    <w:rsid w:val="005D4A98"/>
    <w:rsid w:val="005E0559"/>
    <w:rsid w:val="005E754E"/>
    <w:rsid w:val="00601130"/>
    <w:rsid w:val="00603F83"/>
    <w:rsid w:val="006065F9"/>
    <w:rsid w:val="00614ED8"/>
    <w:rsid w:val="00624FB0"/>
    <w:rsid w:val="00625EE2"/>
    <w:rsid w:val="00626642"/>
    <w:rsid w:val="006463CF"/>
    <w:rsid w:val="0065640F"/>
    <w:rsid w:val="00657435"/>
    <w:rsid w:val="006653F7"/>
    <w:rsid w:val="00671723"/>
    <w:rsid w:val="00673C5F"/>
    <w:rsid w:val="00677B75"/>
    <w:rsid w:val="006B609A"/>
    <w:rsid w:val="006E460B"/>
    <w:rsid w:val="006F336D"/>
    <w:rsid w:val="006F7FC9"/>
    <w:rsid w:val="00715CEC"/>
    <w:rsid w:val="0071683E"/>
    <w:rsid w:val="00723AA3"/>
    <w:rsid w:val="00732711"/>
    <w:rsid w:val="00734088"/>
    <w:rsid w:val="00744F7C"/>
    <w:rsid w:val="0075332E"/>
    <w:rsid w:val="007707CF"/>
    <w:rsid w:val="00775550"/>
    <w:rsid w:val="007853BC"/>
    <w:rsid w:val="0078730B"/>
    <w:rsid w:val="007B2356"/>
    <w:rsid w:val="007B30F0"/>
    <w:rsid w:val="007E3CDE"/>
    <w:rsid w:val="007E6B80"/>
    <w:rsid w:val="007F3169"/>
    <w:rsid w:val="00803A02"/>
    <w:rsid w:val="008075FC"/>
    <w:rsid w:val="00810B58"/>
    <w:rsid w:val="00825A15"/>
    <w:rsid w:val="008262AC"/>
    <w:rsid w:val="00836AA6"/>
    <w:rsid w:val="00851230"/>
    <w:rsid w:val="00867651"/>
    <w:rsid w:val="008768C2"/>
    <w:rsid w:val="008A4960"/>
    <w:rsid w:val="008C077E"/>
    <w:rsid w:val="008C5348"/>
    <w:rsid w:val="008D2DD1"/>
    <w:rsid w:val="008E6442"/>
    <w:rsid w:val="008F6881"/>
    <w:rsid w:val="00930BA8"/>
    <w:rsid w:val="00942912"/>
    <w:rsid w:val="00970DFD"/>
    <w:rsid w:val="0098591D"/>
    <w:rsid w:val="0099444B"/>
    <w:rsid w:val="00994F8E"/>
    <w:rsid w:val="009A7947"/>
    <w:rsid w:val="009B2EC3"/>
    <w:rsid w:val="009B52B0"/>
    <w:rsid w:val="009B59F0"/>
    <w:rsid w:val="009C73C3"/>
    <w:rsid w:val="009F79B9"/>
    <w:rsid w:val="00A00117"/>
    <w:rsid w:val="00A05DA8"/>
    <w:rsid w:val="00A16F46"/>
    <w:rsid w:val="00A51113"/>
    <w:rsid w:val="00A51DE8"/>
    <w:rsid w:val="00A62AB9"/>
    <w:rsid w:val="00A75D7D"/>
    <w:rsid w:val="00A96F81"/>
    <w:rsid w:val="00A97A35"/>
    <w:rsid w:val="00AB2F38"/>
    <w:rsid w:val="00AC5CE0"/>
    <w:rsid w:val="00AD2E0B"/>
    <w:rsid w:val="00AD6AA6"/>
    <w:rsid w:val="00AF0554"/>
    <w:rsid w:val="00AF300E"/>
    <w:rsid w:val="00B428FD"/>
    <w:rsid w:val="00B5457B"/>
    <w:rsid w:val="00B64599"/>
    <w:rsid w:val="00B8643F"/>
    <w:rsid w:val="00B901B6"/>
    <w:rsid w:val="00B9676B"/>
    <w:rsid w:val="00BA1334"/>
    <w:rsid w:val="00BC158F"/>
    <w:rsid w:val="00BC29CD"/>
    <w:rsid w:val="00BD03E2"/>
    <w:rsid w:val="00BD4D0A"/>
    <w:rsid w:val="00BD6434"/>
    <w:rsid w:val="00C10C55"/>
    <w:rsid w:val="00C15E92"/>
    <w:rsid w:val="00C22A16"/>
    <w:rsid w:val="00C410DA"/>
    <w:rsid w:val="00C41AE2"/>
    <w:rsid w:val="00C43CED"/>
    <w:rsid w:val="00C52620"/>
    <w:rsid w:val="00C63111"/>
    <w:rsid w:val="00C722C5"/>
    <w:rsid w:val="00C77929"/>
    <w:rsid w:val="00C86802"/>
    <w:rsid w:val="00C9577E"/>
    <w:rsid w:val="00C9580A"/>
    <w:rsid w:val="00C969C3"/>
    <w:rsid w:val="00CA29C8"/>
    <w:rsid w:val="00CA580F"/>
    <w:rsid w:val="00CA7BAF"/>
    <w:rsid w:val="00CE16A5"/>
    <w:rsid w:val="00CE4C2E"/>
    <w:rsid w:val="00D0149C"/>
    <w:rsid w:val="00D02AD4"/>
    <w:rsid w:val="00D14DD3"/>
    <w:rsid w:val="00D16C4E"/>
    <w:rsid w:val="00D413D6"/>
    <w:rsid w:val="00D5030C"/>
    <w:rsid w:val="00D52943"/>
    <w:rsid w:val="00D54949"/>
    <w:rsid w:val="00D85786"/>
    <w:rsid w:val="00D96DED"/>
    <w:rsid w:val="00DA1A03"/>
    <w:rsid w:val="00DB586C"/>
    <w:rsid w:val="00DC28BE"/>
    <w:rsid w:val="00DD0FBE"/>
    <w:rsid w:val="00DD2DA0"/>
    <w:rsid w:val="00DF1919"/>
    <w:rsid w:val="00E258AB"/>
    <w:rsid w:val="00E32C9C"/>
    <w:rsid w:val="00E53A3E"/>
    <w:rsid w:val="00E65307"/>
    <w:rsid w:val="00E74223"/>
    <w:rsid w:val="00E84A98"/>
    <w:rsid w:val="00E90CE1"/>
    <w:rsid w:val="00E918C6"/>
    <w:rsid w:val="00E96786"/>
    <w:rsid w:val="00EA3749"/>
    <w:rsid w:val="00EA585F"/>
    <w:rsid w:val="00EB1A0C"/>
    <w:rsid w:val="00EB4B14"/>
    <w:rsid w:val="00EB56EE"/>
    <w:rsid w:val="00EC707C"/>
    <w:rsid w:val="00ED1754"/>
    <w:rsid w:val="00ED242C"/>
    <w:rsid w:val="00EE6FC5"/>
    <w:rsid w:val="00F0380D"/>
    <w:rsid w:val="00F131D5"/>
    <w:rsid w:val="00F55F19"/>
    <w:rsid w:val="00F60DEE"/>
    <w:rsid w:val="00F74C8C"/>
    <w:rsid w:val="00F90C29"/>
    <w:rsid w:val="00F96728"/>
    <w:rsid w:val="00FA3FA5"/>
    <w:rsid w:val="00FB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9965D"/>
  <w15:docId w15:val="{1E8549B9-0FDB-4568-9976-1F79C93A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0E"/>
    <w:pPr>
      <w:spacing w:before="40" w:after="0" w:line="240" w:lineRule="auto"/>
      <w:ind w:left="29" w:right="29"/>
    </w:pPr>
    <w:rPr>
      <w:b/>
      <w:bCs/>
      <w:color w:val="3A3363" w:themeColor="text2"/>
      <w:sz w:val="32"/>
      <w:szCs w:val="26"/>
    </w:rPr>
  </w:style>
  <w:style w:type="paragraph" w:styleId="Heading1">
    <w:name w:val="heading 1"/>
    <w:basedOn w:val="Normal"/>
    <w:next w:val="Normal"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rFonts w:asciiTheme="majorHAnsi" w:eastAsiaTheme="majorEastAsia" w:hAnsiTheme="majorHAnsi" w:cstheme="majorBidi"/>
      <w:caps/>
      <w:sz w:val="120"/>
      <w:szCs w:val="120"/>
    </w:rPr>
  </w:style>
  <w:style w:type="paragraph" w:styleId="Heading2">
    <w:name w:val="heading 2"/>
    <w:basedOn w:val="Normal"/>
    <w:next w:val="Normal"/>
    <w:unhideWhenUsed/>
    <w:qFormat/>
    <w:pPr>
      <w:spacing w:after="600"/>
      <w:ind w:left="2794" w:right="3600"/>
      <w:contextualSpacing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unhideWhenUsed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A1810D" w:themeColor="accent1" w:themeShade="80"/>
    </w:rPr>
  </w:style>
  <w:style w:type="paragraph" w:styleId="Header">
    <w:name w:val="header"/>
    <w:basedOn w:val="Normal"/>
    <w:link w:val="Head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008C9"/>
    <w:rPr>
      <w:b/>
      <w:bCs/>
      <w:color w:val="A1810D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008C9"/>
    <w:rPr>
      <w:b/>
      <w:bCs/>
      <w:color w:val="A1810D" w:themeColor="accent1" w:themeShade="80"/>
      <w:sz w:val="26"/>
      <w:szCs w:val="26"/>
    </w:rPr>
  </w:style>
  <w:style w:type="paragraph" w:styleId="ListParagraph">
    <w:name w:val="List Paragraph"/>
    <w:basedOn w:val="Normal"/>
    <w:uiPriority w:val="34"/>
    <w:unhideWhenUsed/>
    <w:qFormat/>
    <w:rsid w:val="003A65E9"/>
    <w:pPr>
      <w:ind w:left="720"/>
      <w:contextualSpacing/>
    </w:pPr>
  </w:style>
  <w:style w:type="paragraph" w:styleId="Title">
    <w:name w:val="Title"/>
    <w:basedOn w:val="Normal"/>
    <w:link w:val="TitleChar"/>
    <w:qFormat/>
    <w:rsid w:val="004106AD"/>
    <w:pPr>
      <w:spacing w:before="0" w:line="360" w:lineRule="auto"/>
      <w:ind w:left="0" w:right="0"/>
      <w:jc w:val="center"/>
    </w:pPr>
    <w:rPr>
      <w:rFonts w:ascii="Times New Roman" w:eastAsia="Times New Roman" w:hAnsi="Times New Roman" w:cs="Times New Roman"/>
      <w:color w:val="auto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4106AD"/>
    <w:rPr>
      <w:rFonts w:ascii="Times New Roman" w:eastAsia="Times New Roman" w:hAnsi="Times New Roman" w:cs="Times New Roman"/>
      <w:b/>
      <w:bCs/>
      <w:sz w:val="32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4106AD"/>
    <w:rPr>
      <w:color w:val="ECBE18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030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07C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7CF"/>
    <w:rPr>
      <w:rFonts w:ascii="Tahoma" w:hAnsi="Tahoma" w:cs="Tahoma"/>
      <w:b/>
      <w:bCs/>
      <w:color w:val="3A3363" w:themeColor="text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US%7b3A92810C-B9AC-4256-83D2-80DF4E0F7946%7d\%7bF0013B89-35C4-43F8-BB54-F39B5F9F1ABE%7dtf03978815_win32.dotx" TargetMode="External"/></Relationships>
</file>

<file path=word/theme/theme1.xml><?xml version="1.0" encoding="utf-8"?>
<a:theme xmlns:a="http://schemas.openxmlformats.org/drawingml/2006/main" name="Party invitation flyer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612E2-FD40-4828-8853-F645E429C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{F0013B89-35C4-43F8-BB54-F39B5F9F1ABE}tf03978815_win32</Template>
  <TotalTime>3200</TotalTime>
  <Pages>24</Pages>
  <Words>2153</Words>
  <Characters>12274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Eka Amin Hidayat</cp:lastModifiedBy>
  <cp:revision>77</cp:revision>
  <dcterms:created xsi:type="dcterms:W3CDTF">2024-08-29T14:20:00Z</dcterms:created>
  <dcterms:modified xsi:type="dcterms:W3CDTF">2025-03-11T02:13:00Z</dcterms:modified>
</cp:coreProperties>
</file>